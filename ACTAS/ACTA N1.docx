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06"/>
        <w:tblW w:w="107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7606"/>
      </w:tblGrid>
      <w:tr w:rsidR="00990383" w:rsidRPr="00D71E43" w14:paraId="4595CA27" w14:textId="77777777" w:rsidTr="004640B0">
        <w:trPr>
          <w:trHeight w:val="410"/>
        </w:trPr>
        <w:tc>
          <w:tcPr>
            <w:tcW w:w="107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E9357A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DATOS GENERALES</w:t>
            </w:r>
          </w:p>
        </w:tc>
      </w:tr>
      <w:tr w:rsidR="00990383" w:rsidRPr="00D71E43" w14:paraId="2827A531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1E790E0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Nombre del Semillero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51B6CB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S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emit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>e</w:t>
            </w:r>
            <w:r w:rsidRPr="009906D3">
              <w:rPr>
                <w:rFonts w:eastAsia="Times New Roman" w:cstheme="minorHAnsi"/>
                <w:color w:val="000000"/>
                <w:lang w:eastAsia="es-CO"/>
              </w:rPr>
              <w:t>c</w:t>
            </w:r>
          </w:p>
        </w:tc>
      </w:tr>
      <w:tr w:rsidR="00990383" w:rsidRPr="00D71E43" w14:paraId="0C759016" w14:textId="77777777" w:rsidTr="004640B0">
        <w:trPr>
          <w:trHeight w:val="301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13F91F6C" w14:textId="77777777" w:rsidR="00990383" w:rsidRPr="00D71E4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Institución/ Facultad/</w:t>
            </w: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Programa</w:t>
            </w:r>
          </w:p>
        </w:tc>
        <w:tc>
          <w:tcPr>
            <w:tcW w:w="76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3724C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U Compensar / ingeniería / ingeniería de Telecomunicaciones</w:t>
            </w:r>
          </w:p>
          <w:p w14:paraId="798C0A56" w14:textId="77777777" w:rsidR="002E5EBF" w:rsidRPr="00D71E43" w:rsidRDefault="002E5EBF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C4ACD82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565CD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Entrega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F19BA" w14:textId="78D74434" w:rsidR="00990383" w:rsidRPr="00D71E4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831DFB">
              <w:rPr>
                <w:rFonts w:eastAsia="Times New Roman" w:cstheme="minorHAnsi"/>
                <w:color w:val="000000"/>
                <w:lang w:eastAsia="es-CO"/>
              </w:rPr>
              <w:t>Juan Galindo Joya</w:t>
            </w:r>
          </w:p>
        </w:tc>
      </w:tr>
      <w:tr w:rsidR="00990383" w:rsidRPr="00D71E43" w14:paraId="19E248F6" w14:textId="77777777" w:rsidTr="004640B0">
        <w:trPr>
          <w:trHeight w:val="301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AE55E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Responsable de la recepción</w:t>
            </w:r>
          </w:p>
        </w:tc>
        <w:tc>
          <w:tcPr>
            <w:tcW w:w="7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E2BC8" w14:textId="3D54AC86" w:rsidR="00990383" w:rsidRDefault="00831DFB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Elkin Andres Ladino</w:t>
            </w:r>
          </w:p>
        </w:tc>
      </w:tr>
    </w:tbl>
    <w:p w14:paraId="1915CCC7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8519"/>
      </w:tblGrid>
      <w:tr w:rsidR="00990383" w:rsidRPr="00D71E43" w14:paraId="47AC2D62" w14:textId="77777777" w:rsidTr="004640B0">
        <w:trPr>
          <w:trHeight w:val="417"/>
        </w:trPr>
        <w:tc>
          <w:tcPr>
            <w:tcW w:w="1063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45DA5BD" w14:textId="77777777" w:rsidR="00990383" w:rsidRPr="00DA6100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OBJETIVO DEL ACTA</w:t>
            </w:r>
          </w:p>
        </w:tc>
      </w:tr>
      <w:tr w:rsidR="00990383" w:rsidRPr="00D71E43" w14:paraId="54358EA1" w14:textId="77777777" w:rsidTr="005626CD">
        <w:trPr>
          <w:trHeight w:val="391"/>
        </w:trPr>
        <w:tc>
          <w:tcPr>
            <w:tcW w:w="21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5EDD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Objetivo del Acta</w:t>
            </w:r>
          </w:p>
          <w:p w14:paraId="0291C712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2D8EA3FB" w14:textId="143DF60F" w:rsidR="00990383" w:rsidRPr="00DA6100" w:rsidRDefault="005626CD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 xml:space="preserve">Evaluó de avance en semillero de investigación </w:t>
            </w:r>
          </w:p>
        </w:tc>
      </w:tr>
      <w:tr w:rsidR="00990383" w:rsidRPr="00D71E43" w14:paraId="0F6BD9E6" w14:textId="77777777" w:rsidTr="005626CD">
        <w:trPr>
          <w:trHeight w:val="454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9B0B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Descripción de la Entrega</w:t>
            </w:r>
          </w:p>
          <w:p w14:paraId="1021C5B2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AAA0930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682F7A3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00713D1F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13428244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798C206D" w14:textId="77777777" w:rsidR="00990383" w:rsidRPr="00DA6100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0031EEEB" w14:textId="77777777" w:rsidR="00990383" w:rsidRDefault="005626CD" w:rsidP="005626CD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>
              <w:rPr>
                <w:rFonts w:eastAsia="Times New Roman" w:cstheme="minorHAnsi"/>
                <w:color w:val="000000"/>
                <w:lang w:eastAsia="es-CO"/>
              </w:rPr>
              <w:t>En esta primera reunión realizamos la evaluación del proyecto en el que se va a trabajar hablando sobre los parámetros en los que nos vamos a enfocar y por empezar buscamos la necesidad, que tipo de servicio tiene y si es funcional, las métricas en las que pueden afectar y la definición de la tecnologia con la que se va a trabajar.</w:t>
            </w:r>
          </w:p>
          <w:p w14:paraId="0FC4E402" w14:textId="1C6CD048" w:rsidR="005626CD" w:rsidRPr="009906D3" w:rsidRDefault="005626CD" w:rsidP="005626CD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1B97609" w14:textId="77777777" w:rsidTr="005626CD">
        <w:trPr>
          <w:trHeight w:val="952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316BC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Compromisos y Responsabilidades</w:t>
            </w:r>
            <w:r w:rsidRPr="00DA6100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 </w:t>
            </w:r>
          </w:p>
          <w:p w14:paraId="20DBFD65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  <w:p w14:paraId="3294D007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48F7C78F" w14:textId="77777777" w:rsidR="00990383" w:rsidRDefault="005626CD" w:rsidP="005626C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Evaluar los diferentes proyectos para tomar una decisión frente al trabajo en clase.  </w:t>
            </w:r>
          </w:p>
          <w:p w14:paraId="11FD6933" w14:textId="1CBF1881" w:rsidR="005626CD" w:rsidRPr="009906D3" w:rsidRDefault="005626CD" w:rsidP="005626CD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5BDB94ED" w14:textId="77777777" w:rsidTr="004640B0">
        <w:trPr>
          <w:trHeight w:val="461"/>
        </w:trPr>
        <w:tc>
          <w:tcPr>
            <w:tcW w:w="211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0D11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Constancia</w:t>
            </w:r>
          </w:p>
          <w:p w14:paraId="1AEBF7D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</w:p>
        </w:tc>
        <w:tc>
          <w:tcPr>
            <w:tcW w:w="85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98F51C3" w14:textId="77777777" w:rsid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6D3">
              <w:rPr>
                <w:rFonts w:eastAsia="Times New Roman" w:cstheme="minorHAnsi"/>
                <w:color w:val="000000"/>
                <w:lang w:eastAsia="es-CO"/>
              </w:rPr>
              <w:t>Las partes firman en señal de aceptación de lo consignado en la presente acta.</w:t>
            </w:r>
          </w:p>
          <w:p w14:paraId="3A409D34" w14:textId="77777777" w:rsidR="00E92E88" w:rsidRPr="00DA6100" w:rsidRDefault="00E92E88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11ED3B6A" w14:textId="77777777" w:rsidR="00990383" w:rsidRDefault="00990383" w:rsidP="00990383">
      <w:pPr>
        <w:jc w:val="both"/>
        <w:textAlignment w:val="baseline"/>
        <w:rPr>
          <w:rFonts w:ascii="Century Gothic" w:hAnsi="Century Gothic" w:cs="Segoe UI"/>
        </w:rPr>
      </w:pPr>
    </w:p>
    <w:tbl>
      <w:tblPr>
        <w:tblpPr w:leftFromText="141" w:rightFromText="141" w:vertAnchor="text" w:horzAnchor="margin" w:tblpXSpec="center" w:tblpY="6"/>
        <w:tblW w:w="106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552"/>
        <w:gridCol w:w="2622"/>
        <w:gridCol w:w="2623"/>
      </w:tblGrid>
      <w:tr w:rsidR="00990383" w:rsidRPr="00D71E43" w14:paraId="72A70522" w14:textId="77777777" w:rsidTr="00990383">
        <w:trPr>
          <w:trHeight w:val="417"/>
        </w:trPr>
        <w:tc>
          <w:tcPr>
            <w:tcW w:w="1062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D19E3" w14:textId="77777777" w:rsidR="00990383" w:rsidRPr="00D71E4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lang w:eastAsia="es-CO"/>
              </w:rPr>
            </w:pPr>
            <w:r>
              <w:rPr>
                <w:rFonts w:eastAsia="Times New Roman" w:cstheme="minorHAnsi"/>
                <w:lang w:eastAsia="es-CO"/>
              </w:rPr>
              <w:t>FIRMAS</w:t>
            </w:r>
          </w:p>
        </w:tc>
      </w:tr>
      <w:tr w:rsidR="00990383" w:rsidRPr="00D71E43" w14:paraId="43C17C62" w14:textId="77777777" w:rsidTr="00990383">
        <w:trPr>
          <w:trHeight w:val="391"/>
        </w:trPr>
        <w:tc>
          <w:tcPr>
            <w:tcW w:w="537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EA3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Entregado por</w:t>
            </w:r>
          </w:p>
        </w:tc>
        <w:tc>
          <w:tcPr>
            <w:tcW w:w="524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329D18" w14:textId="77777777" w:rsidR="00990383" w:rsidRPr="00990383" w:rsidRDefault="00990383" w:rsidP="004640B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Recibido por </w:t>
            </w:r>
          </w:p>
        </w:tc>
      </w:tr>
      <w:tr w:rsidR="00990383" w:rsidRPr="00D71E43" w14:paraId="76CB65CB" w14:textId="77777777" w:rsidTr="00825020">
        <w:trPr>
          <w:trHeight w:val="454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D8D32" w14:textId="4DD2B8E6" w:rsidR="00990383" w:rsidRPr="00990383" w:rsidRDefault="00990383" w:rsidP="004640B0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  <w:r w:rsidR="005626CD">
              <w:rPr>
                <w:rFonts w:eastAsia="Times New Roman" w:cstheme="minorHAnsi"/>
                <w:color w:val="000000"/>
                <w:lang w:eastAsia="es-CO"/>
              </w:rPr>
              <w:t>Juan Galindo</w:t>
            </w:r>
          </w:p>
        </w:tc>
        <w:tc>
          <w:tcPr>
            <w:tcW w:w="25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EAFF4" w14:textId="3B966E89" w:rsidR="00990383" w:rsidRPr="00990383" w:rsidRDefault="00990383" w:rsidP="005626C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Firma: </w:t>
            </w:r>
            <w:r w:rsidR="005626CD">
              <w:rPr>
                <w:noProof/>
              </w:rPr>
              <w:drawing>
                <wp:inline distT="0" distB="0" distL="0" distR="0" wp14:anchorId="151B5FEE" wp14:editId="563BDEFD">
                  <wp:extent cx="742543" cy="291465"/>
                  <wp:effectExtent l="0" t="0" r="0" b="0"/>
                  <wp:docPr id="459" name="Picture 4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543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noWrap/>
            <w:vAlign w:val="bottom"/>
            <w:hideMark/>
          </w:tcPr>
          <w:p w14:paraId="00A0CFA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 Nombre</w:t>
            </w:r>
          </w:p>
          <w:p w14:paraId="3449F88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CF3C5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D4B966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7D61B71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E77F77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B11C1A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333F4A8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E1B30F4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431C98D" w14:textId="77777777" w:rsidR="00990383" w:rsidRPr="00990383" w:rsidRDefault="00990383" w:rsidP="008031F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  <w:r w:rsidRPr="00D71E43">
              <w:rPr>
                <w:rFonts w:eastAsia="Times New Roman" w:cstheme="minorHAnsi"/>
                <w:color w:val="000000"/>
                <w:lang w:eastAsia="es-CO"/>
              </w:rPr>
              <w:t> </w:t>
            </w:r>
          </w:p>
        </w:tc>
        <w:tc>
          <w:tcPr>
            <w:tcW w:w="2623" w:type="dxa"/>
            <w:vMerge w:val="restart"/>
            <w:tcBorders>
              <w:top w:val="single" w:sz="4" w:space="0" w:color="auto"/>
              <w:left w:val="nil"/>
              <w:right w:val="single" w:sz="8" w:space="0" w:color="000000"/>
            </w:tcBorders>
            <w:vAlign w:val="bottom"/>
          </w:tcPr>
          <w:p w14:paraId="550DCF95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</w:t>
            </w:r>
          </w:p>
          <w:p w14:paraId="0DE16B2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BD8CA2E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66D108B9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7C487C0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3CAAB5B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111C65F4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97FF558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CF3F130" w14:textId="77777777" w:rsid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  <w:p w14:paraId="0578651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5B8F7F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D044B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AB2A6" w14:textId="77777777" w:rsidR="00990383" w:rsidRPr="00D71E43" w:rsidRDefault="00990383" w:rsidP="0099038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  <w:hideMark/>
          </w:tcPr>
          <w:p w14:paraId="42545875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8D2454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7B66F71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E38B1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1B65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16DD11DB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3A02C7C4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1EEF47CA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DEF3B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2F9893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31FD400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5B8F2E47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784A07D0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1DCBC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DF5A8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right w:val="single" w:sz="8" w:space="0" w:color="000000"/>
            </w:tcBorders>
            <w:noWrap/>
            <w:vAlign w:val="bottom"/>
          </w:tcPr>
          <w:p w14:paraId="6EE6144E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right w:val="single" w:sz="8" w:space="0" w:color="000000"/>
            </w:tcBorders>
            <w:vAlign w:val="bottom"/>
          </w:tcPr>
          <w:p w14:paraId="0BA5F238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  <w:tr w:rsidR="00990383" w:rsidRPr="00D71E43" w14:paraId="487F6557" w14:textId="77777777" w:rsidTr="00825020">
        <w:trPr>
          <w:trHeight w:val="461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9C9D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Nombre: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71C29" w14:textId="77777777" w:rsidR="00990383" w:rsidRPr="00990383" w:rsidRDefault="00990383" w:rsidP="00990383">
            <w:pPr>
              <w:spacing w:after="0" w:line="240" w:lineRule="auto"/>
              <w:rPr>
                <w:rFonts w:eastAsia="Times New Roman" w:cstheme="minorHAnsi"/>
                <w:color w:val="000000"/>
                <w:lang w:eastAsia="es-CO"/>
              </w:rPr>
            </w:pPr>
            <w:r w:rsidRPr="00990383">
              <w:rPr>
                <w:rFonts w:eastAsia="Times New Roman" w:cstheme="minorHAnsi"/>
                <w:color w:val="000000"/>
                <w:lang w:eastAsia="es-CO"/>
              </w:rPr>
              <w:t>Firma:</w:t>
            </w:r>
            <w:r w:rsidR="002B2941">
              <w:rPr>
                <w:rFonts w:eastAsia="Times New Roman" w:cstheme="minorHAnsi"/>
                <w:color w:val="000000"/>
                <w:lang w:eastAsia="es-CO"/>
              </w:rPr>
              <w:t xml:space="preserve">         </w:t>
            </w:r>
            <w:r w:rsidRPr="00990383">
              <w:rPr>
                <w:rFonts w:eastAsia="Times New Roman" w:cstheme="minorHAnsi"/>
                <w:color w:val="000000"/>
                <w:lang w:eastAsia="es-CO"/>
              </w:rPr>
              <w:t xml:space="preserve"> </w:t>
            </w:r>
          </w:p>
        </w:tc>
        <w:tc>
          <w:tcPr>
            <w:tcW w:w="2622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</w:tcPr>
          <w:p w14:paraId="610024AA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  <w:tc>
          <w:tcPr>
            <w:tcW w:w="2623" w:type="dxa"/>
            <w:vMerge/>
            <w:tcBorders>
              <w:left w:val="nil"/>
              <w:bottom w:val="single" w:sz="4" w:space="0" w:color="auto"/>
              <w:right w:val="single" w:sz="8" w:space="0" w:color="000000"/>
            </w:tcBorders>
            <w:vAlign w:val="bottom"/>
          </w:tcPr>
          <w:p w14:paraId="5D8B6A71" w14:textId="77777777" w:rsidR="00990383" w:rsidRPr="00D71E43" w:rsidRDefault="00990383" w:rsidP="0099038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O"/>
              </w:rPr>
            </w:pPr>
          </w:p>
        </w:tc>
      </w:tr>
    </w:tbl>
    <w:p w14:paraId="5A5F90D9" w14:textId="77777777" w:rsidR="00C478F8" w:rsidRDefault="00C478F8"/>
    <w:sectPr w:rsidR="00C478F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D998" w14:textId="77777777" w:rsidR="00EE01C3" w:rsidRDefault="00EE01C3" w:rsidP="00712171">
      <w:pPr>
        <w:spacing w:after="0" w:line="240" w:lineRule="auto"/>
      </w:pPr>
      <w:r>
        <w:separator/>
      </w:r>
    </w:p>
  </w:endnote>
  <w:endnote w:type="continuationSeparator" w:id="0">
    <w:p w14:paraId="4E7653B4" w14:textId="77777777" w:rsidR="00EE01C3" w:rsidRDefault="00EE01C3" w:rsidP="00712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2EB3" w14:textId="77777777" w:rsidR="00EE01C3" w:rsidRDefault="00EE01C3" w:rsidP="00712171">
      <w:pPr>
        <w:spacing w:after="0" w:line="240" w:lineRule="auto"/>
      </w:pPr>
      <w:r>
        <w:separator/>
      </w:r>
    </w:p>
  </w:footnote>
  <w:footnote w:type="continuationSeparator" w:id="0">
    <w:p w14:paraId="3030AF79" w14:textId="77777777" w:rsidR="00EE01C3" w:rsidRDefault="00EE01C3" w:rsidP="00712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92"/>
      <w:gridCol w:w="2940"/>
      <w:gridCol w:w="2552"/>
      <w:gridCol w:w="2532"/>
    </w:tblGrid>
    <w:tr w:rsidR="00712171" w:rsidRPr="00D86109" w14:paraId="1DFF2E1C" w14:textId="77777777" w:rsidTr="004640B0">
      <w:trPr>
        <w:trHeight w:val="708"/>
        <w:jc w:val="center"/>
      </w:trPr>
      <w:tc>
        <w:tcPr>
          <w:tcW w:w="2892" w:type="dxa"/>
          <w:vMerge w:val="restart"/>
          <w:vAlign w:val="center"/>
        </w:tcPr>
        <w:p w14:paraId="731B0380" w14:textId="77777777" w:rsidR="00712171" w:rsidRPr="00D86109" w:rsidRDefault="00712171" w:rsidP="00712171">
          <w:pPr>
            <w:pStyle w:val="Encabezado"/>
            <w:ind w:left="38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DD352D1" wp14:editId="7F1CDF6F">
                <wp:extent cx="1581150" cy="878417"/>
                <wp:effectExtent l="0" t="0" r="0" b="0"/>
                <wp:docPr id="52510405" name="Imagen 2" descr="VI Encuentro de la Red de Programas de Ingeniería Industrial Nodo Centro -  Escuela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 Encuentro de la Red de Programas de Ingeniería Industrial Nodo Centro -  Escuela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3353" cy="8851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4" w:type="dxa"/>
          <w:gridSpan w:val="3"/>
          <w:vAlign w:val="center"/>
        </w:tcPr>
        <w:p w14:paraId="6E6235F7" w14:textId="77777777" w:rsidR="00990383" w:rsidRDefault="00990383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FORMATO </w:t>
          </w:r>
        </w:p>
        <w:p w14:paraId="48BD374C" w14:textId="77777777" w:rsidR="00712171" w:rsidRPr="00D86109" w:rsidRDefault="00712171" w:rsidP="00712171">
          <w:pPr>
            <w:pStyle w:val="Encabezado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sz w:val="22"/>
              <w:szCs w:val="22"/>
            </w:rPr>
            <w:t xml:space="preserve">ACTA DE ENTREGA SEMILLERO </w:t>
          </w:r>
        </w:p>
      </w:tc>
    </w:tr>
    <w:tr w:rsidR="00712171" w:rsidRPr="00D86109" w14:paraId="1A219A75" w14:textId="77777777" w:rsidTr="004640B0">
      <w:trPr>
        <w:trHeight w:val="532"/>
        <w:jc w:val="center"/>
      </w:trPr>
      <w:tc>
        <w:tcPr>
          <w:tcW w:w="2892" w:type="dxa"/>
          <w:vMerge/>
        </w:tcPr>
        <w:p w14:paraId="6198B74B" w14:textId="77777777" w:rsidR="00712171" w:rsidRPr="00D86109" w:rsidRDefault="00712171" w:rsidP="00712171">
          <w:pPr>
            <w:pStyle w:val="Encabezado"/>
            <w:ind w:left="38"/>
            <w:rPr>
              <w:rFonts w:ascii="Calibri" w:hAnsi="Calibri" w:cs="Calibri"/>
              <w:noProof/>
              <w:sz w:val="22"/>
              <w:szCs w:val="22"/>
            </w:rPr>
          </w:pPr>
        </w:p>
      </w:tc>
      <w:tc>
        <w:tcPr>
          <w:tcW w:w="2940" w:type="dxa"/>
          <w:vAlign w:val="center"/>
        </w:tcPr>
        <w:p w14:paraId="3ABCB142" w14:textId="475374F9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NUMERO DE ACTA: </w:t>
          </w:r>
          <w:r w:rsidR="00831DFB">
            <w:rPr>
              <w:rFonts w:ascii="Calibri" w:hAnsi="Calibri" w:cs="Calibri"/>
            </w:rPr>
            <w:t>01</w:t>
          </w:r>
        </w:p>
      </w:tc>
      <w:tc>
        <w:tcPr>
          <w:tcW w:w="2552" w:type="dxa"/>
          <w:vAlign w:val="center"/>
        </w:tcPr>
        <w:p w14:paraId="73E8F1DD" w14:textId="725D6B0A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FECHA: </w:t>
          </w:r>
          <w:r w:rsidR="00831DFB">
            <w:rPr>
              <w:rFonts w:ascii="Calibri" w:hAnsi="Calibri" w:cs="Calibri"/>
            </w:rPr>
            <w:t>02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03</w:t>
          </w:r>
          <w:r>
            <w:rPr>
              <w:rFonts w:ascii="Calibri" w:hAnsi="Calibri" w:cs="Calibri"/>
            </w:rPr>
            <w:t>/</w:t>
          </w:r>
          <w:r w:rsidR="00831DFB">
            <w:rPr>
              <w:rFonts w:ascii="Calibri" w:hAnsi="Calibri" w:cs="Calibri"/>
            </w:rPr>
            <w:t>2026</w:t>
          </w:r>
        </w:p>
      </w:tc>
      <w:tc>
        <w:tcPr>
          <w:tcW w:w="2532" w:type="dxa"/>
          <w:vAlign w:val="center"/>
        </w:tcPr>
        <w:p w14:paraId="4A9390AA" w14:textId="77777777" w:rsidR="00712171" w:rsidRPr="00D86109" w:rsidRDefault="00712171" w:rsidP="00712171">
          <w:pPr>
            <w:jc w:val="center"/>
            <w:rPr>
              <w:rFonts w:ascii="Calibri" w:hAnsi="Calibri" w:cs="Calibri"/>
            </w:rPr>
          </w:pPr>
          <w:r w:rsidRPr="00D86109">
            <w:rPr>
              <w:rFonts w:ascii="Calibri" w:hAnsi="Calibri" w:cs="Calibri"/>
            </w:rPr>
            <w:t xml:space="preserve">PÁGINA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PAGE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  <w:r w:rsidRPr="00D86109">
            <w:rPr>
              <w:rFonts w:ascii="Calibri" w:hAnsi="Calibri" w:cs="Calibri"/>
            </w:rPr>
            <w:t xml:space="preserve"> DE </w:t>
          </w:r>
          <w:r w:rsidRPr="00D86109">
            <w:rPr>
              <w:rFonts w:ascii="Calibri" w:hAnsi="Calibri" w:cs="Calibri"/>
            </w:rPr>
            <w:fldChar w:fldCharType="begin"/>
          </w:r>
          <w:r w:rsidRPr="00D86109">
            <w:rPr>
              <w:rFonts w:ascii="Calibri" w:hAnsi="Calibri" w:cs="Calibri"/>
            </w:rPr>
            <w:instrText xml:space="preserve"> NUMPAGES  </w:instrText>
          </w:r>
          <w:r w:rsidRPr="00D86109">
            <w:rPr>
              <w:rFonts w:ascii="Calibri" w:hAnsi="Calibri" w:cs="Calibri"/>
            </w:rPr>
            <w:fldChar w:fldCharType="separate"/>
          </w:r>
          <w:r w:rsidRPr="00D86109">
            <w:rPr>
              <w:rFonts w:ascii="Calibri" w:hAnsi="Calibri" w:cs="Calibri"/>
              <w:noProof/>
            </w:rPr>
            <w:t>1</w:t>
          </w:r>
          <w:r w:rsidRPr="00D86109">
            <w:rPr>
              <w:rFonts w:ascii="Calibri" w:hAnsi="Calibri" w:cs="Calibri"/>
            </w:rPr>
            <w:fldChar w:fldCharType="end"/>
          </w:r>
        </w:p>
      </w:tc>
    </w:tr>
  </w:tbl>
  <w:p w14:paraId="162F4609" w14:textId="77777777" w:rsidR="00712171" w:rsidRPr="00712171" w:rsidRDefault="00712171" w:rsidP="0071217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7FDD"/>
    <w:multiLevelType w:val="multilevel"/>
    <w:tmpl w:val="3D7C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9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B"/>
    <w:rsid w:val="001E44C4"/>
    <w:rsid w:val="002B2941"/>
    <w:rsid w:val="002E5EBF"/>
    <w:rsid w:val="0036054A"/>
    <w:rsid w:val="00363EF3"/>
    <w:rsid w:val="005626CD"/>
    <w:rsid w:val="005670C7"/>
    <w:rsid w:val="00712171"/>
    <w:rsid w:val="00831DFB"/>
    <w:rsid w:val="0097785C"/>
    <w:rsid w:val="00990383"/>
    <w:rsid w:val="00B90C43"/>
    <w:rsid w:val="00C478F8"/>
    <w:rsid w:val="00CA64BD"/>
    <w:rsid w:val="00E11C23"/>
    <w:rsid w:val="00E92E88"/>
    <w:rsid w:val="00EE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E6E310"/>
  <w15:chartTrackingRefBased/>
  <w15:docId w15:val="{6035A867-A5EC-4691-A01D-F8DA93EA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7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2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2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2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1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1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1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1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1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1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1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1217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12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2171"/>
    <w:rPr>
      <w:kern w:val="0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2E5E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_\OneDrive%20-%20UCompensar\UNIVERSIDAD%20COMPENSAR\SEMESTRE%209\SEMILLERO\1%20y%202%20Formato%20de%20Ac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9729a3-8514-401c-83d8-1dce3d6478a4">
      <Terms xmlns="http://schemas.microsoft.com/office/infopath/2007/PartnerControls"/>
    </lcf76f155ced4ddcb4097134ff3c332f>
    <TaxCatchAll xmlns="5db0c67f-6871-4e46-bda4-0964ea321e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66CB59952D8948A40C940080F80E59" ma:contentTypeVersion="11" ma:contentTypeDescription="Crear nuevo documento." ma:contentTypeScope="" ma:versionID="89944bc0da53e371f4efda2e38207c3f">
  <xsd:schema xmlns:xsd="http://www.w3.org/2001/XMLSchema" xmlns:xs="http://www.w3.org/2001/XMLSchema" xmlns:p="http://schemas.microsoft.com/office/2006/metadata/properties" xmlns:ns2="859729a3-8514-401c-83d8-1dce3d6478a4" xmlns:ns3="5db0c67f-6871-4e46-bda4-0964ea321edd" targetNamespace="http://schemas.microsoft.com/office/2006/metadata/properties" ma:root="true" ma:fieldsID="8acf9de6958297e498315b67c868f0be" ns2:_="" ns3:_="">
    <xsd:import namespace="859729a3-8514-401c-83d8-1dce3d6478a4"/>
    <xsd:import namespace="5db0c67f-6871-4e46-bda4-0964ea321e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29a3-8514-401c-83d8-1dce3d64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0c67f-6871-4e46-bda4-0964ea321ed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cae517-3687-4765-9d63-571dc728a9e6}" ma:internalName="TaxCatchAll" ma:showField="CatchAllData" ma:web="5db0c67f-6871-4e46-bda4-0964ea321e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025098-97FD-4837-93C4-3D318E051BED}">
  <ds:schemaRefs>
    <ds:schemaRef ds:uri="http://schemas.microsoft.com/office/2006/metadata/properties"/>
    <ds:schemaRef ds:uri="http://schemas.microsoft.com/office/infopath/2007/PartnerControls"/>
    <ds:schemaRef ds:uri="859729a3-8514-401c-83d8-1dce3d6478a4"/>
    <ds:schemaRef ds:uri="5db0c67f-6871-4e46-bda4-0964ea321edd"/>
  </ds:schemaRefs>
</ds:datastoreItem>
</file>

<file path=customXml/itemProps2.xml><?xml version="1.0" encoding="utf-8"?>
<ds:datastoreItem xmlns:ds="http://schemas.openxmlformats.org/officeDocument/2006/customXml" ds:itemID="{A7524E18-5F3F-4A21-A34E-D24D660040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B3272D-E19E-4638-AAB7-79687D89E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9729a3-8514-401c-83d8-1dce3d6478a4"/>
    <ds:schemaRef ds:uri="5db0c67f-6871-4e46-bda4-0964ea321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 y 2 Formato de Acta</Template>
  <TotalTime>50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Galindo Joya</dc:creator>
  <cp:keywords/>
  <dc:description/>
  <cp:lastModifiedBy>Juan Melquicedet Galindo Joya</cp:lastModifiedBy>
  <cp:revision>1</cp:revision>
  <dcterms:created xsi:type="dcterms:W3CDTF">2026-03-18T00:52:00Z</dcterms:created>
  <dcterms:modified xsi:type="dcterms:W3CDTF">2026-03-18T01:42:00Z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0x0101002466CB59952D8948A40C940080F80E59</vt:lpwstr>
  </property>
</Properties>
</file>
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06"/>
        <w:tblW w:w="10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7606"/>
      </w:tblGrid>
      <w:tr w:rsidR="00990383" w:rsidRPr="00D71E43" w14:paraId="4595CA27" w14:textId="77777777" w:rsidTr="004640B0">
        <w:trPr>
          <w:trHeight w:val="410"/>
        </w:trPr>
        <w:tc>
          <w:tcPr>
            <w:tcW w:w="10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E9357A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DATOS GENERALES</w:t>
            </w:r>
          </w:p>
        </w:tc>
      </w:tr>
      <w:tr w:rsidR="00990383" w:rsidRPr="00D71E43" w14:paraId="2827A531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1E790E0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Nombre del Semillero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51B6CB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S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emit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>e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c</w:t>
            </w:r>
          </w:p>
        </w:tc>
      </w:tr>
      <w:tr w:rsidR="00990383" w:rsidRPr="00D71E43" w14:paraId="0C759016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3F91F6C" w14:textId="77777777" w:rsidR="00990383" w:rsidRPr="00D71E4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Institución/ Facultad/</w:t>
            </w: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Programa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3724C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U Compensar / ingeniería / ingeniería de Telecomunicaciones</w:t>
            </w:r>
          </w:p>
          <w:p w14:paraId="798C0A56" w14:textId="77777777" w:rsidR="002E5EBF" w:rsidRPr="00D71E43" w:rsidRDefault="002E5EBF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C4ACD82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565CD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Entrega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F19BA" w14:textId="78D74434" w:rsidR="00990383" w:rsidRPr="00D71E4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831DFB">
              <w:rPr>
                <w:rFonts w:eastAsia="Times New Roman" w:cstheme="minorHAnsi"/>
                <w:color w:val="000000"/>
                <w:lang w:eastAsia="es-CO"/>
              </w:rPr>
              <w:t>Juan Galindo Joya</w:t>
            </w:r>
          </w:p>
        </w:tc>
      </w:tr>
      <w:tr w:rsidR="00990383" w:rsidRPr="00D71E43" w14:paraId="19E248F6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AE55E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recepción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E2BC8" w14:textId="3D54AC86" w:rsidR="0099038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Elkin Andres Ladino</w:t>
            </w:r>
          </w:p>
        </w:tc>
      </w:tr>
    </w:tbl>
    <w:p w14:paraId="1915CCC7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8519"/>
      </w:tblGrid>
      <w:tr w:rsidR="00990383" w:rsidRPr="00D71E43" w14:paraId="47AC2D62" w14:textId="77777777" w:rsidTr="004640B0">
        <w:trPr>
          <w:trHeight w:val="417"/>
        </w:trPr>
        <w:tc>
          <w:tcPr>
            <w:tcW w:w="106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5DA5BD" w14:textId="77777777" w:rsidR="00990383" w:rsidRPr="00DA6100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OBJETIVO DEL ACTA</w:t>
            </w:r>
          </w:p>
        </w:tc>
      </w:tr>
      <w:tr w:rsidR="00990383" w:rsidRPr="00D71E43" w14:paraId="54358EA1" w14:textId="77777777" w:rsidTr="005626CD">
        <w:trPr>
          <w:trHeight w:val="39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5EDD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Objetivo del Acta</w:t>
            </w:r>
          </w:p>
          <w:p w14:paraId="0291C712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D8EA3FB" w14:textId="143DF60F" w:rsidR="00990383" w:rsidRPr="00DA6100" w:rsidRDefault="005626CD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 xml:space="preserve">Evaluó de avance en semillero de investigación </w:t>
            </w:r>
          </w:p>
        </w:tc>
      </w:tr>
      <w:tr w:rsidR="00990383" w:rsidRPr="00D71E43" w14:paraId="0F6BD9E6" w14:textId="77777777" w:rsidTr="005626CD">
        <w:trPr>
          <w:trHeight w:val="454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9B0B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Descripción de la Entrega</w:t>
            </w:r>
          </w:p>
          <w:p w14:paraId="1021C5B2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AAA0930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682F7A3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00713D1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1342824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98C206D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0FC4E402" w14:textId="2DD554E1" w:rsidR="005626CD" w:rsidRPr="009906D3" w:rsidRDefault="005626CD" w:rsidP="00352506">
            <w:pPr>
              <w:spacing w:line="360" w:lineRule="auto"/>
              <w:rPr>
                <w:lang w:eastAsia="es-CO"/>
              </w:rPr>
            </w:pPr>
            <w:r>
              <w:rPr>
                <w:lang w:eastAsia="es-CO"/>
              </w:rPr>
              <w:t>En e</w:t>
            </w:r>
            <w:r w:rsidR="00232754">
              <w:rPr>
                <w:lang w:eastAsia="es-CO"/>
              </w:rPr>
              <w:t xml:space="preserve">sta </w:t>
            </w:r>
            <w:r w:rsidR="00352506">
              <w:rPr>
                <w:lang w:eastAsia="es-CO"/>
              </w:rPr>
              <w:t>tercera reunión se validaron algunos temas técnicos y para la validación de cobertura de los dos edificios se manejar y nos guiaremos por paginas que nos darán un aval de cobertura, se darán los parámetros y se evidenciara paso a paso en el informe.</w:t>
            </w:r>
          </w:p>
        </w:tc>
      </w:tr>
      <w:tr w:rsidR="00990383" w:rsidRPr="00D71E43" w14:paraId="41B97609" w14:textId="77777777" w:rsidTr="005626CD">
        <w:trPr>
          <w:trHeight w:val="952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316B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Compromisos y Responsabilidades</w:t>
            </w:r>
            <w:r w:rsidRPr="00DA6100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</w:p>
          <w:p w14:paraId="20DBFD6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3294D007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8F7C78F" w14:textId="77777777" w:rsidR="00990383" w:rsidRDefault="005626CD" w:rsidP="005626C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Evaluar los diferentes proyectos para tomar una decisión frente al trabajo en clase.  </w:t>
            </w:r>
          </w:p>
          <w:p w14:paraId="11FD6933" w14:textId="1CBF1881" w:rsidR="005626CD" w:rsidRPr="009906D3" w:rsidRDefault="005626CD" w:rsidP="005626CD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5BDB94ED" w14:textId="77777777" w:rsidTr="004640B0">
        <w:trPr>
          <w:trHeight w:val="461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20D11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Constancia</w:t>
            </w:r>
          </w:p>
          <w:p w14:paraId="1AEBF7D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98F51C3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color w:val="000000"/>
                <w:lang w:eastAsia="es-CO"/>
              </w:rPr>
              <w:t>Las partes firman en señal de aceptación de lo consignado en la presente acta.</w:t>
            </w:r>
          </w:p>
          <w:p w14:paraId="3A409D3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11ED3B6A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552"/>
        <w:gridCol w:w="2622"/>
        <w:gridCol w:w="2623"/>
      </w:tblGrid>
      <w:tr w:rsidR="00990383" w:rsidRPr="00D71E43" w14:paraId="72A70522" w14:textId="77777777" w:rsidTr="00990383">
        <w:trPr>
          <w:trHeight w:val="417"/>
        </w:trPr>
        <w:tc>
          <w:tcPr>
            <w:tcW w:w="10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0D19E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FIRMAS</w:t>
            </w:r>
          </w:p>
        </w:tc>
      </w:tr>
      <w:tr w:rsidR="00990383" w:rsidRPr="00D71E43" w14:paraId="43C17C62" w14:textId="77777777" w:rsidTr="00990383">
        <w:trPr>
          <w:trHeight w:val="391"/>
        </w:trPr>
        <w:tc>
          <w:tcPr>
            <w:tcW w:w="53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EA3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Entregado por</w:t>
            </w:r>
          </w:p>
        </w:tc>
        <w:tc>
          <w:tcPr>
            <w:tcW w:w="524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F329D18" w14:textId="77777777" w:rsidR="00990383" w:rsidRPr="0099038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Recibido por </w:t>
            </w:r>
          </w:p>
        </w:tc>
      </w:tr>
      <w:tr w:rsidR="00990383" w:rsidRPr="00D71E43" w14:paraId="76CB65CB" w14:textId="77777777" w:rsidTr="00825020">
        <w:trPr>
          <w:trHeight w:val="454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D8D32" w14:textId="4DD2B8E6" w:rsidR="00990383" w:rsidRP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  <w:r w:rsidR="005626CD">
              <w:rPr>
                <w:rFonts w:eastAsia="Times New Roman" w:cstheme="minorHAnsi"/>
                <w:color w:val="000000"/>
                <w:lang w:eastAsia="es-CO"/>
              </w:rPr>
              <w:t>Juan Galindo</w:t>
            </w: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EAFF4" w14:textId="3B966E89" w:rsidR="00990383" w:rsidRPr="00990383" w:rsidRDefault="00990383" w:rsidP="005626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Firma: </w:t>
            </w:r>
            <w:r w:rsidR="005626CD">
              <w:rPr>
                <w:noProof/>
              </w:rPr>
              <w:drawing>
                <wp:inline distT="0" distB="0" distL="0" distR="0" wp14:anchorId="151B5FEE" wp14:editId="563BDEFD">
                  <wp:extent cx="742543" cy="291465"/>
                  <wp:effectExtent l="0" t="0" r="0" b="0"/>
                  <wp:docPr id="459" name="Picture 4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54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noWrap/>
            <w:vAlign w:val="bottom"/>
            <w:hideMark/>
          </w:tcPr>
          <w:p w14:paraId="00A0CFA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 Nombre</w:t>
            </w:r>
          </w:p>
          <w:p w14:paraId="3449F88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CF3C5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D4B966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7D61B7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E77F77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11C1A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33F4A8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E1B30F4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31C98D" w14:textId="77777777" w:rsidR="00990383" w:rsidRPr="00990383" w:rsidRDefault="00990383" w:rsidP="008031F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D71E43">
              <w:rPr>
                <w:rFonts w:eastAsia="Times New Roman" w:cstheme="minorHAnsi"/>
                <w:color w:val="000000"/>
                <w:lang w:eastAsia="es-CO"/>
              </w:rPr>
              <w:t> </w:t>
            </w:r>
          </w:p>
        </w:tc>
        <w:tc>
          <w:tcPr>
            <w:tcW w:w="2623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vAlign w:val="bottom"/>
          </w:tcPr>
          <w:p w14:paraId="550DCF95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</w:t>
            </w:r>
          </w:p>
          <w:p w14:paraId="0DE16B2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BD8CA2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6D108B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7C487C0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3CAAB5B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11C65F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97FF558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CF3F130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578651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5B8F7F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D044B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AB2A6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  <w:hideMark/>
          </w:tcPr>
          <w:p w14:paraId="42545875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8D2454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7B66F71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E38B1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1B65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16DD11D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A02C7C4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EEF47C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DEF3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F9893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31FD400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5B8F2E47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84A07D0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1DCBC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DF5A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6EE6144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0BA5F238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487F6557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A9C9D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71C29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10024A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5D8B6A71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5A5F90D9" w14:textId="77777777" w:rsidR="00C478F8" w:rsidRDefault="00C478F8"/>
    <w:sectPr w:rsidR="00C478F8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D88A3" w14:textId="77777777" w:rsidR="0026796B" w:rsidRDefault="0026796B" w:rsidP="00712171">
      <w:pPr>
        <w:spacing w:after="0" w:line="240" w:lineRule="auto"/>
      </w:pPr>
      <w:r>
        <w:separator/>
      </w:r>
    </w:p>
  </w:endnote>
  <w:endnote w:type="continuationSeparator" w:id="0">
    <w:p w14:paraId="675A1306" w14:textId="77777777" w:rsidR="0026796B" w:rsidRDefault="0026796B" w:rsidP="0071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B87A0" w14:textId="77777777" w:rsidR="0026796B" w:rsidRDefault="0026796B" w:rsidP="00712171">
      <w:pPr>
        <w:spacing w:after="0" w:line="240" w:lineRule="auto"/>
      </w:pPr>
      <w:r>
        <w:separator/>
      </w:r>
    </w:p>
  </w:footnote>
  <w:footnote w:type="continuationSeparator" w:id="0">
    <w:p w14:paraId="7F785627" w14:textId="77777777" w:rsidR="0026796B" w:rsidRDefault="0026796B" w:rsidP="0071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92"/>
      <w:gridCol w:w="2940"/>
      <w:gridCol w:w="2552"/>
      <w:gridCol w:w="2532"/>
    </w:tblGrid>
    <w:tr w:rsidR="00712171" w:rsidRPr="00D86109" w14:paraId="1DFF2E1C" w14:textId="77777777" w:rsidTr="004640B0">
      <w:trPr>
        <w:trHeight w:val="708"/>
        <w:jc w:val="center"/>
      </w:trPr>
      <w:tc>
        <w:tcPr>
          <w:tcW w:w="2892" w:type="dxa"/>
          <w:vMerge w:val="restart"/>
          <w:vAlign w:val="center"/>
        </w:tcPr>
        <w:p w14:paraId="731B0380" w14:textId="77777777" w:rsidR="00712171" w:rsidRPr="00D86109" w:rsidRDefault="00712171" w:rsidP="00712171">
          <w:pPr>
            <w:pStyle w:val="Encabezado"/>
            <w:ind w:left="38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DD352D1" wp14:editId="7F1CDF6F">
                <wp:extent cx="1581150" cy="878417"/>
                <wp:effectExtent l="0" t="0" r="0" b="0"/>
                <wp:docPr id="52510405" name="Imagen 2" descr="VI Encuentro de la Red de Programas de Ingeniería Industrial Nodo Centro -  Escuela Colombiana de Ingeniería Julio Garav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I Encuentro de la Red de Programas de Ingeniería Industrial Nodo Centro -  Escuela Colombiana de Ingeniería Julio Garavi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3353" cy="8851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4" w:type="dxa"/>
          <w:gridSpan w:val="3"/>
          <w:vAlign w:val="center"/>
        </w:tcPr>
        <w:p w14:paraId="6E6235F7" w14:textId="77777777" w:rsidR="00990383" w:rsidRDefault="00990383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FORMATO </w:t>
          </w:r>
        </w:p>
        <w:p w14:paraId="48BD374C" w14:textId="77777777" w:rsidR="00712171" w:rsidRPr="00D86109" w:rsidRDefault="00712171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ACTA DE ENTREGA SEMILLERO </w:t>
          </w:r>
        </w:p>
      </w:tc>
    </w:tr>
    <w:tr w:rsidR="00712171" w:rsidRPr="00D86109" w14:paraId="1A219A75" w14:textId="77777777" w:rsidTr="004640B0">
      <w:trPr>
        <w:trHeight w:val="532"/>
        <w:jc w:val="center"/>
      </w:trPr>
      <w:tc>
        <w:tcPr>
          <w:tcW w:w="2892" w:type="dxa"/>
          <w:vMerge/>
        </w:tcPr>
        <w:p w14:paraId="6198B74B" w14:textId="77777777" w:rsidR="00712171" w:rsidRPr="00D86109" w:rsidRDefault="00712171" w:rsidP="00712171">
          <w:pPr>
            <w:pStyle w:val="Encabezado"/>
            <w:ind w:left="38"/>
            <w:rPr>
              <w:rFonts w:ascii="Calibri" w:hAnsi="Calibri" w:cs="Calibri"/>
              <w:noProof/>
              <w:sz w:val="22"/>
              <w:szCs w:val="22"/>
            </w:rPr>
          </w:pPr>
        </w:p>
      </w:tc>
      <w:tc>
        <w:tcPr>
          <w:tcW w:w="2940" w:type="dxa"/>
          <w:vAlign w:val="center"/>
        </w:tcPr>
        <w:p w14:paraId="3ABCB142" w14:textId="2A4FEAA6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NUMERO DE ACTA: </w:t>
          </w:r>
          <w:r w:rsidR="00831DFB">
            <w:rPr>
              <w:rFonts w:ascii="Calibri" w:hAnsi="Calibri" w:cs="Calibri"/>
            </w:rPr>
            <w:t>0</w:t>
          </w:r>
          <w:r w:rsidR="00352506">
            <w:rPr>
              <w:rFonts w:ascii="Calibri" w:hAnsi="Calibri" w:cs="Calibri"/>
            </w:rPr>
            <w:t>3</w:t>
          </w:r>
        </w:p>
      </w:tc>
      <w:tc>
        <w:tcPr>
          <w:tcW w:w="2552" w:type="dxa"/>
          <w:vAlign w:val="center"/>
        </w:tcPr>
        <w:p w14:paraId="73E8F1DD" w14:textId="327F0E06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FECHA: </w:t>
          </w:r>
          <w:r w:rsidR="00232754">
            <w:rPr>
              <w:rFonts w:ascii="Calibri" w:hAnsi="Calibri" w:cs="Calibri"/>
            </w:rPr>
            <w:t>14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03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2026</w:t>
          </w:r>
        </w:p>
      </w:tc>
      <w:tc>
        <w:tcPr>
          <w:tcW w:w="2532" w:type="dxa"/>
          <w:vAlign w:val="center"/>
        </w:tcPr>
        <w:p w14:paraId="4A9390AA" w14:textId="77777777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 w:rsidRPr="00D86109">
            <w:rPr>
              <w:rFonts w:ascii="Calibri" w:hAnsi="Calibri" w:cs="Calibri"/>
            </w:rPr>
            <w:t xml:space="preserve">PÁGINA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PAGE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  <w:r w:rsidRPr="00D86109">
            <w:rPr>
              <w:rFonts w:ascii="Calibri" w:hAnsi="Calibri" w:cs="Calibri"/>
            </w:rPr>
            <w:t xml:space="preserve"> DE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NUMPAGES 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</w:p>
      </w:tc>
    </w:tr>
  </w:tbl>
  <w:p w14:paraId="162F4609" w14:textId="77777777" w:rsidR="00712171" w:rsidRPr="00712171" w:rsidRDefault="00712171" w:rsidP="007121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7FDD"/>
    <w:multiLevelType w:val="multilevel"/>
    <w:tmpl w:val="3D7C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3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FB"/>
    <w:rsid w:val="001E44C4"/>
    <w:rsid w:val="00232754"/>
    <w:rsid w:val="0026796B"/>
    <w:rsid w:val="00270748"/>
    <w:rsid w:val="002B2941"/>
    <w:rsid w:val="002E5EBF"/>
    <w:rsid w:val="00352506"/>
    <w:rsid w:val="0036054A"/>
    <w:rsid w:val="00363EF3"/>
    <w:rsid w:val="00491349"/>
    <w:rsid w:val="005626CD"/>
    <w:rsid w:val="005670C7"/>
    <w:rsid w:val="005B7CED"/>
    <w:rsid w:val="00712171"/>
    <w:rsid w:val="00831DFB"/>
    <w:rsid w:val="0097785C"/>
    <w:rsid w:val="00990383"/>
    <w:rsid w:val="00B90C43"/>
    <w:rsid w:val="00C478F8"/>
    <w:rsid w:val="00CA64BD"/>
    <w:rsid w:val="00E11C23"/>
    <w:rsid w:val="00E9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6E310"/>
  <w15:chartTrackingRefBased/>
  <w15:docId w15:val="{6035A867-A5EC-4691-A01D-F8DA93EA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7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1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1217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171"/>
    <w:rPr>
      <w:kern w:val="0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2E5EBF"/>
    <w:rPr>
      <w:color w:val="808080"/>
    </w:rPr>
  </w:style>
  <w:style w:type="paragraph" w:styleId="Sinespaciado">
    <w:name w:val="No Spacing"/>
    <w:uiPriority w:val="1"/>
    <w:qFormat/>
    <w:rsid w:val="00352506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g_\OneDrive%20-%20UCompensar\UNIVERSIDAD%20COMPENSAR\SEMESTRE%209\SEMILLERO\1%20y%202%20Formato%20de%20Ac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66CB59952D8948A40C940080F80E59" ma:contentTypeVersion="11" ma:contentTypeDescription="Crear nuevo documento." ma:contentTypeScope="" ma:versionID="89944bc0da53e371f4efda2e38207c3f">
  <xsd:schema xmlns:xsd="http://www.w3.org/2001/XMLSchema" xmlns:xs="http://www.w3.org/2001/XMLSchema" xmlns:p="http://schemas.microsoft.com/office/2006/metadata/properties" xmlns:ns2="859729a3-8514-401c-83d8-1dce3d6478a4" xmlns:ns3="5db0c67f-6871-4e46-bda4-0964ea321edd" targetNamespace="http://schemas.microsoft.com/office/2006/metadata/properties" ma:root="true" ma:fieldsID="8acf9de6958297e498315b67c868f0be" ns2:_="" ns3:_="">
    <xsd:import namespace="859729a3-8514-401c-83d8-1dce3d6478a4"/>
    <xsd:import namespace="5db0c67f-6871-4e46-bda4-0964ea321e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29a3-8514-401c-83d8-1dce3d647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d21979f-4ff3-4765-882b-31f71102b2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0c67f-6871-4e46-bda4-0964ea321ed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cae517-3687-4765-9d63-571dc728a9e6}" ma:internalName="TaxCatchAll" ma:showField="CatchAllData" ma:web="5db0c67f-6871-4e46-bda4-0964ea321e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9729a3-8514-401c-83d8-1dce3d6478a4">
      <Terms xmlns="http://schemas.microsoft.com/office/infopath/2007/PartnerControls"/>
    </lcf76f155ced4ddcb4097134ff3c332f>
    <TaxCatchAll xmlns="5db0c67f-6871-4e46-bda4-0964ea321edd" xsi:nil="true"/>
  </documentManagement>
</p:properties>
</file>

<file path=customXml/itemProps1.xml><?xml version="1.0" encoding="utf-8"?>
<ds:datastoreItem xmlns:ds="http://schemas.openxmlformats.org/officeDocument/2006/customXml" ds:itemID="{DAB3272D-E19E-4638-AAB7-79687D89E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729a3-8514-401c-83d8-1dce3d6478a4"/>
    <ds:schemaRef ds:uri="5db0c67f-6871-4e46-bda4-0964ea321e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524E18-5F3F-4A21-A34E-D24D66004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25098-97FD-4837-93C4-3D318E051BED}">
  <ds:schemaRefs>
    <ds:schemaRef ds:uri="http://schemas.microsoft.com/office/2006/metadata/properties"/>
    <ds:schemaRef ds:uri="http://schemas.microsoft.com/office/infopath/2007/PartnerControls"/>
    <ds:schemaRef ds:uri="859729a3-8514-401c-83d8-1dce3d6478a4"/>
    <ds:schemaRef ds:uri="5db0c67f-6871-4e46-bda4-0964ea321e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 y 2 Formato de Acta</Template>
  <TotalTime>5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Galindo Joya</dc:creator>
  <cp:keywords/>
  <dc:description/>
  <cp:lastModifiedBy>Juan Melquicedet Galindo Joya</cp:lastModifiedBy>
  <cp:revision>2</cp:revision>
  <cp:lastPrinted>2026-03-18T01:42:00Z</cp:lastPrinted>
  <dcterms:created xsi:type="dcterms:W3CDTF">2026-04-02T21:48:00Z</dcterms:created>
  <dcterms:modified xsi:type="dcterms:W3CDTF">2026-04-02T21:48:00Z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0x0101002466CB59952D8948A40C940080F80E59</vt:lpwstr>
  </property>
</Properties>
</file>
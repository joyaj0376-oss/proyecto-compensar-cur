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2206"/>
        <w:tblW w:w="1071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09"/>
        <w:gridCol w:w="7606"/>
      </w:tblGrid>
      <w:tr w:rsidR="00990383" w:rsidRPr="00D71E43" w14:paraId="4595CA27" w14:textId="77777777" w:rsidTr="004640B0">
        <w:trPr>
          <w:trHeight w:val="410"/>
        </w:trPr>
        <w:tc>
          <w:tcPr>
            <w:tcW w:w="1071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0E9357A3" w14:textId="77777777" w:rsidR="00990383" w:rsidRPr="00D71E43" w:rsidRDefault="00990383" w:rsidP="004640B0">
            <w:pPr>
              <w:spacing w:after="0" w:line="240" w:lineRule="auto"/>
              <w:jc w:val="center"/>
              <w:rPr>
                <w:rFonts w:eastAsia="Times New Roman" w:cstheme="minorHAnsi"/>
                <w:lang w:eastAsia="es-CO"/>
              </w:rPr>
            </w:pPr>
            <w:r>
              <w:rPr>
                <w:rFonts w:eastAsia="Times New Roman" w:cstheme="minorHAnsi"/>
                <w:lang w:eastAsia="es-CO"/>
              </w:rPr>
              <w:t>DATOS GENERALES</w:t>
            </w:r>
          </w:p>
        </w:tc>
      </w:tr>
      <w:tr w:rsidR="00990383" w:rsidRPr="00D71E43" w14:paraId="2827A531" w14:textId="77777777" w:rsidTr="004640B0">
        <w:trPr>
          <w:trHeight w:val="301"/>
        </w:trPr>
        <w:tc>
          <w:tcPr>
            <w:tcW w:w="3109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noWrap/>
            <w:vAlign w:val="bottom"/>
          </w:tcPr>
          <w:p w14:paraId="1E790E04" w14:textId="77777777" w:rsidR="00990383" w:rsidRDefault="00990383" w:rsidP="004640B0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es-CO"/>
              </w:rPr>
            </w:pPr>
            <w:r>
              <w:rPr>
                <w:rFonts w:eastAsia="Times New Roman" w:cstheme="minorHAnsi"/>
                <w:b/>
                <w:bCs/>
                <w:color w:val="000000"/>
                <w:lang w:eastAsia="es-CO"/>
              </w:rPr>
              <w:t>Nombre del Semillero</w:t>
            </w:r>
          </w:p>
        </w:tc>
        <w:tc>
          <w:tcPr>
            <w:tcW w:w="760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251B6CBF" w14:textId="77777777" w:rsidR="00990383" w:rsidRDefault="00990383" w:rsidP="004640B0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  <w:r>
              <w:rPr>
                <w:rFonts w:eastAsia="Times New Roman" w:cstheme="minorHAnsi"/>
                <w:color w:val="000000"/>
                <w:lang w:eastAsia="es-CO"/>
              </w:rPr>
              <w:t>S</w:t>
            </w:r>
            <w:r w:rsidRPr="009906D3">
              <w:rPr>
                <w:rFonts w:eastAsia="Times New Roman" w:cstheme="minorHAnsi"/>
                <w:color w:val="000000"/>
                <w:lang w:eastAsia="es-CO"/>
              </w:rPr>
              <w:t>emit</w:t>
            </w:r>
            <w:r w:rsidR="002B2941">
              <w:rPr>
                <w:rFonts w:eastAsia="Times New Roman" w:cstheme="minorHAnsi"/>
                <w:color w:val="000000"/>
                <w:lang w:eastAsia="es-CO"/>
              </w:rPr>
              <w:t>e</w:t>
            </w:r>
            <w:r w:rsidRPr="009906D3">
              <w:rPr>
                <w:rFonts w:eastAsia="Times New Roman" w:cstheme="minorHAnsi"/>
                <w:color w:val="000000"/>
                <w:lang w:eastAsia="es-CO"/>
              </w:rPr>
              <w:t>c</w:t>
            </w:r>
          </w:p>
        </w:tc>
      </w:tr>
      <w:tr w:rsidR="00990383" w:rsidRPr="00D71E43" w14:paraId="0C759016" w14:textId="77777777" w:rsidTr="004640B0">
        <w:trPr>
          <w:trHeight w:val="301"/>
        </w:trPr>
        <w:tc>
          <w:tcPr>
            <w:tcW w:w="3109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bottom"/>
          </w:tcPr>
          <w:p w14:paraId="13F91F6C" w14:textId="77777777" w:rsidR="00990383" w:rsidRPr="00D71E43" w:rsidRDefault="00990383" w:rsidP="004640B0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es-CO"/>
              </w:rPr>
            </w:pPr>
            <w:r w:rsidRPr="009906D3">
              <w:rPr>
                <w:rFonts w:eastAsia="Times New Roman" w:cstheme="minorHAnsi"/>
                <w:b/>
                <w:bCs/>
                <w:color w:val="000000"/>
                <w:lang w:eastAsia="es-CO"/>
              </w:rPr>
              <w:t>Institución/ Facultad/</w:t>
            </w:r>
            <w:r>
              <w:rPr>
                <w:rFonts w:eastAsia="Times New Roman" w:cstheme="minorHAnsi"/>
                <w:b/>
                <w:bCs/>
                <w:color w:val="000000"/>
                <w:lang w:eastAsia="es-CO"/>
              </w:rPr>
              <w:t xml:space="preserve"> </w:t>
            </w:r>
            <w:r w:rsidRPr="009906D3">
              <w:rPr>
                <w:rFonts w:eastAsia="Times New Roman" w:cstheme="minorHAnsi"/>
                <w:b/>
                <w:bCs/>
                <w:color w:val="000000"/>
                <w:lang w:eastAsia="es-CO"/>
              </w:rPr>
              <w:t>Programa</w:t>
            </w:r>
          </w:p>
        </w:tc>
        <w:tc>
          <w:tcPr>
            <w:tcW w:w="760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573724CF" w14:textId="77777777" w:rsidR="00990383" w:rsidRDefault="00990383" w:rsidP="004640B0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  <w:r>
              <w:rPr>
                <w:rFonts w:eastAsia="Times New Roman" w:cstheme="minorHAnsi"/>
                <w:color w:val="000000"/>
                <w:lang w:eastAsia="es-CO"/>
              </w:rPr>
              <w:t>U Compensar / ingeniería / ingeniería de Telecomunicaciones</w:t>
            </w:r>
          </w:p>
          <w:p w14:paraId="798C0A56" w14:textId="77777777" w:rsidR="002E5EBF" w:rsidRPr="00D71E43" w:rsidRDefault="002E5EBF" w:rsidP="004640B0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</w:p>
        </w:tc>
      </w:tr>
      <w:tr w:rsidR="00990383" w:rsidRPr="00D71E43" w14:paraId="7C4ACD82" w14:textId="77777777" w:rsidTr="004640B0">
        <w:trPr>
          <w:trHeight w:val="301"/>
        </w:trPr>
        <w:tc>
          <w:tcPr>
            <w:tcW w:w="3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52565CD" w14:textId="77777777" w:rsidR="00990383" w:rsidRDefault="00990383" w:rsidP="004640B0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es-CO"/>
              </w:rPr>
            </w:pPr>
            <w:r>
              <w:rPr>
                <w:rFonts w:eastAsia="Times New Roman" w:cstheme="minorHAnsi"/>
                <w:b/>
                <w:bCs/>
                <w:color w:val="000000"/>
                <w:lang w:eastAsia="es-CO"/>
              </w:rPr>
              <w:t>Responsable de la Entrega</w:t>
            </w:r>
          </w:p>
        </w:tc>
        <w:tc>
          <w:tcPr>
            <w:tcW w:w="7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6BF19BA" w14:textId="78D74434" w:rsidR="00990383" w:rsidRPr="00D71E43" w:rsidRDefault="00831DFB" w:rsidP="004640B0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  <w:r w:rsidRPr="00831DFB">
              <w:rPr>
                <w:rFonts w:eastAsia="Times New Roman" w:cstheme="minorHAnsi"/>
                <w:color w:val="000000"/>
                <w:lang w:eastAsia="es-CO"/>
              </w:rPr>
              <w:t>Juan Galindo Joya</w:t>
            </w:r>
          </w:p>
        </w:tc>
      </w:tr>
      <w:tr w:rsidR="00990383" w:rsidRPr="00D71E43" w14:paraId="19E248F6" w14:textId="77777777" w:rsidTr="004640B0">
        <w:trPr>
          <w:trHeight w:val="301"/>
        </w:trPr>
        <w:tc>
          <w:tcPr>
            <w:tcW w:w="3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CBAE55E" w14:textId="77777777" w:rsidR="00990383" w:rsidRDefault="00990383" w:rsidP="004640B0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es-CO"/>
              </w:rPr>
            </w:pPr>
            <w:r>
              <w:rPr>
                <w:rFonts w:eastAsia="Times New Roman" w:cstheme="minorHAnsi"/>
                <w:b/>
                <w:bCs/>
                <w:color w:val="000000"/>
                <w:lang w:eastAsia="es-CO"/>
              </w:rPr>
              <w:t>Responsable de la recepción</w:t>
            </w:r>
          </w:p>
        </w:tc>
        <w:tc>
          <w:tcPr>
            <w:tcW w:w="7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8FE2BC8" w14:textId="3D54AC86" w:rsidR="00990383" w:rsidRDefault="00831DFB" w:rsidP="004640B0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  <w:r>
              <w:rPr>
                <w:rFonts w:eastAsia="Times New Roman" w:cstheme="minorHAnsi"/>
                <w:color w:val="000000"/>
                <w:lang w:eastAsia="es-CO"/>
              </w:rPr>
              <w:t>Elkin Andres Ladino</w:t>
            </w:r>
          </w:p>
        </w:tc>
      </w:tr>
    </w:tbl>
    <w:p w14:paraId="1915CCC7" w14:textId="77777777" w:rsidR="00990383" w:rsidRDefault="00990383" w:rsidP="00990383">
      <w:pPr>
        <w:jc w:val="both"/>
        <w:textAlignment w:val="baseline"/>
        <w:rPr>
          <w:rFonts w:ascii="Century Gothic" w:hAnsi="Century Gothic" w:cs="Segoe UI"/>
        </w:rPr>
      </w:pPr>
    </w:p>
    <w:tbl>
      <w:tblPr>
        <w:tblpPr w:leftFromText="141" w:rightFromText="141" w:vertAnchor="text" w:horzAnchor="margin" w:tblpXSpec="center" w:tblpY="6"/>
        <w:tblW w:w="1063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17"/>
        <w:gridCol w:w="8519"/>
      </w:tblGrid>
      <w:tr w:rsidR="00990383" w:rsidRPr="00D71E43" w14:paraId="47AC2D62" w14:textId="77777777" w:rsidTr="004640B0">
        <w:trPr>
          <w:trHeight w:val="417"/>
        </w:trPr>
        <w:tc>
          <w:tcPr>
            <w:tcW w:w="10636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745DA5BD" w14:textId="77777777" w:rsidR="00990383" w:rsidRPr="00DA6100" w:rsidRDefault="00990383" w:rsidP="004640B0">
            <w:pPr>
              <w:spacing w:after="0" w:line="240" w:lineRule="auto"/>
              <w:jc w:val="center"/>
              <w:rPr>
                <w:rFonts w:eastAsia="Times New Roman" w:cstheme="minorHAnsi"/>
                <w:lang w:eastAsia="es-CO"/>
              </w:rPr>
            </w:pPr>
            <w:r>
              <w:rPr>
                <w:rFonts w:eastAsia="Times New Roman" w:cstheme="minorHAnsi"/>
                <w:lang w:eastAsia="es-CO"/>
              </w:rPr>
              <w:t>OBJETIVO DEL ACTA</w:t>
            </w:r>
          </w:p>
        </w:tc>
      </w:tr>
      <w:tr w:rsidR="00990383" w:rsidRPr="00D71E43" w14:paraId="54358EA1" w14:textId="77777777" w:rsidTr="005626CD">
        <w:trPr>
          <w:trHeight w:val="391"/>
        </w:trPr>
        <w:tc>
          <w:tcPr>
            <w:tcW w:w="2117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355EDD5" w14:textId="77777777" w:rsidR="00990383" w:rsidRDefault="00990383" w:rsidP="004640B0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es-CO"/>
              </w:rPr>
            </w:pPr>
            <w:r>
              <w:rPr>
                <w:rFonts w:eastAsia="Times New Roman" w:cstheme="minorHAnsi"/>
                <w:b/>
                <w:bCs/>
                <w:color w:val="000000"/>
                <w:lang w:eastAsia="es-CO"/>
              </w:rPr>
              <w:t>Objetivo del Acta</w:t>
            </w:r>
          </w:p>
          <w:p w14:paraId="0291C712" w14:textId="77777777" w:rsidR="00990383" w:rsidRPr="00DA6100" w:rsidRDefault="00990383" w:rsidP="004640B0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es-CO"/>
              </w:rPr>
            </w:pPr>
          </w:p>
        </w:tc>
        <w:tc>
          <w:tcPr>
            <w:tcW w:w="8519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bottom"/>
          </w:tcPr>
          <w:p w14:paraId="2D8EA3FB" w14:textId="143DF60F" w:rsidR="00990383" w:rsidRPr="00DA6100" w:rsidRDefault="005626CD" w:rsidP="004640B0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  <w:r>
              <w:rPr>
                <w:rFonts w:eastAsia="Times New Roman" w:cstheme="minorHAnsi"/>
                <w:color w:val="000000"/>
                <w:lang w:eastAsia="es-CO"/>
              </w:rPr>
              <w:t xml:space="preserve">Evaluó de avance en semillero de investigación </w:t>
            </w:r>
          </w:p>
        </w:tc>
      </w:tr>
      <w:tr w:rsidR="00990383" w:rsidRPr="00D71E43" w14:paraId="0F6BD9E6" w14:textId="77777777" w:rsidTr="005626CD">
        <w:trPr>
          <w:trHeight w:val="454"/>
        </w:trPr>
        <w:tc>
          <w:tcPr>
            <w:tcW w:w="211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AD9B0B" w14:textId="77777777" w:rsidR="00990383" w:rsidRDefault="00990383" w:rsidP="004640B0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es-CO"/>
              </w:rPr>
            </w:pPr>
            <w:r>
              <w:rPr>
                <w:rFonts w:eastAsia="Times New Roman" w:cstheme="minorHAnsi"/>
                <w:b/>
                <w:bCs/>
                <w:color w:val="000000"/>
                <w:lang w:eastAsia="es-CO"/>
              </w:rPr>
              <w:t>Descripción de la Entrega</w:t>
            </w:r>
          </w:p>
          <w:p w14:paraId="1021C5B2" w14:textId="77777777" w:rsidR="00990383" w:rsidRDefault="00990383" w:rsidP="004640B0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es-CO"/>
              </w:rPr>
            </w:pPr>
          </w:p>
          <w:p w14:paraId="7AAA0930" w14:textId="77777777" w:rsidR="00990383" w:rsidRDefault="00990383" w:rsidP="004640B0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es-CO"/>
              </w:rPr>
            </w:pPr>
          </w:p>
          <w:p w14:paraId="682F7A3C" w14:textId="77777777" w:rsidR="00990383" w:rsidRDefault="00990383" w:rsidP="004640B0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es-CO"/>
              </w:rPr>
            </w:pPr>
          </w:p>
          <w:p w14:paraId="00713D1F" w14:textId="77777777" w:rsidR="00990383" w:rsidRDefault="00990383" w:rsidP="004640B0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es-CO"/>
              </w:rPr>
            </w:pPr>
          </w:p>
          <w:p w14:paraId="13428244" w14:textId="77777777" w:rsidR="00990383" w:rsidRDefault="00990383" w:rsidP="004640B0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es-CO"/>
              </w:rPr>
            </w:pPr>
          </w:p>
          <w:p w14:paraId="798C206D" w14:textId="77777777" w:rsidR="00990383" w:rsidRPr="00DA6100" w:rsidRDefault="00990383" w:rsidP="004640B0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es-CO"/>
              </w:rPr>
            </w:pPr>
          </w:p>
        </w:tc>
        <w:tc>
          <w:tcPr>
            <w:tcW w:w="851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bottom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84353" w:rsidRPr="00684353" w14:paraId="41FF45D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76A3EFC" w14:textId="77777777" w:rsidR="00684353" w:rsidRPr="00684353" w:rsidRDefault="00684353" w:rsidP="00684353">
                  <w:pPr>
                    <w:framePr w:hSpace="141" w:wrap="around" w:vAnchor="text" w:hAnchor="margin" w:xAlign="center" w:y="6"/>
                    <w:rPr>
                      <w:rFonts w:asciiTheme="majorHAnsi" w:hAnsiTheme="majorHAnsi" w:cs="Calibri"/>
                      <w:lang w:eastAsia="es-CO"/>
                    </w:rPr>
                  </w:pPr>
                </w:p>
              </w:tc>
            </w:tr>
          </w:tbl>
          <w:p w14:paraId="7927A338" w14:textId="77777777" w:rsidR="00684353" w:rsidRPr="00684353" w:rsidRDefault="00684353" w:rsidP="00684353">
            <w:pPr>
              <w:rPr>
                <w:rFonts w:asciiTheme="majorHAnsi" w:hAnsiTheme="majorHAnsi" w:cs="Calibri"/>
                <w:lang w:eastAsia="es-CO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379"/>
            </w:tblGrid>
            <w:tr w:rsidR="00684353" w:rsidRPr="00684353" w14:paraId="1DCDCBD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7B3F1F6" w14:textId="77777777" w:rsidR="00684353" w:rsidRDefault="00684353" w:rsidP="00684353">
                  <w:pPr>
                    <w:framePr w:hSpace="141" w:wrap="around" w:vAnchor="text" w:hAnchor="margin" w:xAlign="center" w:y="6"/>
                    <w:rPr>
                      <w:rFonts w:asciiTheme="majorHAnsi" w:hAnsiTheme="majorHAnsi" w:cs="Calibri"/>
                      <w:lang w:eastAsia="es-CO"/>
                    </w:rPr>
                  </w:pPr>
                  <w:r w:rsidRPr="00684353">
                    <w:rPr>
                      <w:rFonts w:asciiTheme="majorHAnsi" w:hAnsiTheme="majorHAnsi" w:cs="Calibri"/>
                      <w:lang w:eastAsia="es-CO"/>
                    </w:rPr>
                    <w:t>Se recopiló información técnica y antecedentes relacionados con interconexión de redes, fibra óptica, radioenlaces y arquitecturas híbridas aplicadas a entornos universitarios.</w:t>
                  </w:r>
                </w:p>
                <w:p w14:paraId="31A8D53F" w14:textId="77777777" w:rsidR="00684353" w:rsidRPr="00684353" w:rsidRDefault="00684353" w:rsidP="00684353">
                  <w:pPr>
                    <w:framePr w:hSpace="141" w:wrap="around" w:vAnchor="text" w:hAnchor="margin" w:xAlign="center" w:y="6"/>
                    <w:rPr>
                      <w:rFonts w:asciiTheme="majorHAnsi" w:hAnsiTheme="majorHAnsi" w:cs="Calibri"/>
                      <w:lang w:eastAsia="es-CO"/>
                    </w:rPr>
                  </w:pPr>
                </w:p>
                <w:p w14:paraId="00AD922F" w14:textId="77777777" w:rsidR="00684353" w:rsidRPr="00684353" w:rsidRDefault="00684353" w:rsidP="00684353">
                  <w:pPr>
                    <w:framePr w:hSpace="141" w:wrap="around" w:vAnchor="text" w:hAnchor="margin" w:xAlign="center" w:y="6"/>
                    <w:rPr>
                      <w:rFonts w:asciiTheme="majorHAnsi" w:hAnsiTheme="majorHAnsi" w:cs="Calibri"/>
                      <w:lang w:eastAsia="es-CO"/>
                    </w:rPr>
                  </w:pPr>
                </w:p>
              </w:tc>
            </w:tr>
          </w:tbl>
          <w:p w14:paraId="0FC4E402" w14:textId="2C538E75" w:rsidR="00684353" w:rsidRPr="00684353" w:rsidRDefault="00684353" w:rsidP="00684353">
            <w:pPr>
              <w:rPr>
                <w:rFonts w:asciiTheme="majorHAnsi" w:hAnsiTheme="majorHAnsi" w:cs="Calibri"/>
                <w:lang w:eastAsia="es-CO"/>
              </w:rPr>
            </w:pPr>
          </w:p>
        </w:tc>
      </w:tr>
      <w:tr w:rsidR="00990383" w:rsidRPr="00D71E43" w14:paraId="41B97609" w14:textId="77777777" w:rsidTr="005626CD">
        <w:trPr>
          <w:trHeight w:val="952"/>
        </w:trPr>
        <w:tc>
          <w:tcPr>
            <w:tcW w:w="211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79316BC" w14:textId="77777777" w:rsidR="00990383" w:rsidRDefault="00990383" w:rsidP="004640B0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es-CO"/>
              </w:rPr>
            </w:pPr>
            <w:r>
              <w:rPr>
                <w:rFonts w:eastAsia="Times New Roman" w:cstheme="minorHAnsi"/>
                <w:b/>
                <w:bCs/>
                <w:color w:val="000000"/>
                <w:lang w:eastAsia="es-CO"/>
              </w:rPr>
              <w:t>Compromisos y Responsabilidades</w:t>
            </w:r>
            <w:r w:rsidRPr="00DA6100">
              <w:rPr>
                <w:rFonts w:eastAsia="Times New Roman" w:cstheme="minorHAnsi"/>
                <w:b/>
                <w:bCs/>
                <w:color w:val="000000"/>
                <w:lang w:eastAsia="es-CO"/>
              </w:rPr>
              <w:t xml:space="preserve"> </w:t>
            </w:r>
          </w:p>
          <w:p w14:paraId="20DBFD65" w14:textId="77777777" w:rsidR="00990383" w:rsidRDefault="00990383" w:rsidP="004640B0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es-CO"/>
              </w:rPr>
            </w:pPr>
          </w:p>
          <w:p w14:paraId="3294D007" w14:textId="77777777" w:rsidR="00990383" w:rsidRDefault="00990383" w:rsidP="004640B0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es-CO"/>
              </w:rPr>
            </w:pPr>
          </w:p>
        </w:tc>
        <w:tc>
          <w:tcPr>
            <w:tcW w:w="851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bottom"/>
          </w:tcPr>
          <w:p w14:paraId="48F7C78F" w14:textId="77777777" w:rsidR="00990383" w:rsidRPr="00684353" w:rsidRDefault="005626CD" w:rsidP="005626CD">
            <w:pPr>
              <w:spacing w:after="0" w:line="240" w:lineRule="auto"/>
              <w:rPr>
                <w:rFonts w:asciiTheme="majorHAnsi" w:eastAsia="Calibri" w:hAnsiTheme="majorHAnsi" w:cs="Calibri"/>
              </w:rPr>
            </w:pPr>
            <w:r w:rsidRPr="00684353">
              <w:rPr>
                <w:rFonts w:asciiTheme="majorHAnsi" w:eastAsia="Calibri" w:hAnsiTheme="majorHAnsi" w:cs="Calibri"/>
              </w:rPr>
              <w:t xml:space="preserve">Evaluar los diferentes proyectos para tomar una decisión frente al trabajo en clase.  </w:t>
            </w:r>
          </w:p>
          <w:p w14:paraId="11FD6933" w14:textId="1CBF1881" w:rsidR="005626CD" w:rsidRPr="00684353" w:rsidRDefault="005626CD" w:rsidP="005626CD">
            <w:pPr>
              <w:spacing w:after="0" w:line="240" w:lineRule="auto"/>
              <w:rPr>
                <w:rFonts w:asciiTheme="majorHAnsi" w:eastAsia="Times New Roman" w:hAnsiTheme="majorHAnsi" w:cstheme="minorHAnsi"/>
                <w:color w:val="000000"/>
                <w:lang w:eastAsia="es-CO"/>
              </w:rPr>
            </w:pPr>
          </w:p>
        </w:tc>
      </w:tr>
      <w:tr w:rsidR="00990383" w:rsidRPr="00D71E43" w14:paraId="5BDB94ED" w14:textId="77777777" w:rsidTr="004640B0">
        <w:trPr>
          <w:trHeight w:val="461"/>
        </w:trPr>
        <w:tc>
          <w:tcPr>
            <w:tcW w:w="211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F20D11" w14:textId="77777777" w:rsidR="00990383" w:rsidRDefault="00990383" w:rsidP="004640B0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es-CO"/>
              </w:rPr>
            </w:pPr>
            <w:r w:rsidRPr="009906D3">
              <w:rPr>
                <w:rFonts w:eastAsia="Times New Roman" w:cstheme="minorHAnsi"/>
                <w:b/>
                <w:bCs/>
                <w:color w:val="000000"/>
                <w:lang w:eastAsia="es-CO"/>
              </w:rPr>
              <w:t>Constancia</w:t>
            </w:r>
          </w:p>
          <w:p w14:paraId="1AEBF7D4" w14:textId="77777777" w:rsidR="00E92E88" w:rsidRPr="00DA6100" w:rsidRDefault="00E92E88" w:rsidP="004640B0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es-CO"/>
              </w:rPr>
            </w:pPr>
          </w:p>
        </w:tc>
        <w:tc>
          <w:tcPr>
            <w:tcW w:w="851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bottom"/>
          </w:tcPr>
          <w:p w14:paraId="698F51C3" w14:textId="77777777" w:rsidR="00990383" w:rsidRDefault="00990383" w:rsidP="004640B0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  <w:r w:rsidRPr="009906D3">
              <w:rPr>
                <w:rFonts w:eastAsia="Times New Roman" w:cstheme="minorHAnsi"/>
                <w:color w:val="000000"/>
                <w:lang w:eastAsia="es-CO"/>
              </w:rPr>
              <w:t>Las partes firman en señal de aceptación de lo consignado en la presente acta.</w:t>
            </w:r>
          </w:p>
          <w:p w14:paraId="3A409D34" w14:textId="77777777" w:rsidR="00E92E88" w:rsidRPr="00DA6100" w:rsidRDefault="00E92E88" w:rsidP="004640B0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</w:p>
        </w:tc>
      </w:tr>
    </w:tbl>
    <w:p w14:paraId="11ED3B6A" w14:textId="77777777" w:rsidR="00990383" w:rsidRDefault="00990383" w:rsidP="00990383">
      <w:pPr>
        <w:jc w:val="both"/>
        <w:textAlignment w:val="baseline"/>
        <w:rPr>
          <w:rFonts w:ascii="Century Gothic" w:hAnsi="Century Gothic" w:cs="Segoe UI"/>
        </w:rPr>
      </w:pPr>
    </w:p>
    <w:tbl>
      <w:tblPr>
        <w:tblpPr w:leftFromText="141" w:rightFromText="141" w:vertAnchor="text" w:horzAnchor="margin" w:tblpXSpec="center" w:tblpY="6"/>
        <w:tblW w:w="1062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25"/>
        <w:gridCol w:w="2552"/>
        <w:gridCol w:w="2622"/>
        <w:gridCol w:w="2623"/>
      </w:tblGrid>
      <w:tr w:rsidR="00990383" w:rsidRPr="00D71E43" w14:paraId="72A70522" w14:textId="77777777" w:rsidTr="00990383">
        <w:trPr>
          <w:trHeight w:val="417"/>
        </w:trPr>
        <w:tc>
          <w:tcPr>
            <w:tcW w:w="10622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550D19E3" w14:textId="77777777" w:rsidR="00990383" w:rsidRPr="00D71E43" w:rsidRDefault="00990383" w:rsidP="004640B0">
            <w:pPr>
              <w:spacing w:after="0" w:line="240" w:lineRule="auto"/>
              <w:jc w:val="center"/>
              <w:rPr>
                <w:rFonts w:eastAsia="Times New Roman" w:cstheme="minorHAnsi"/>
                <w:lang w:eastAsia="es-CO"/>
              </w:rPr>
            </w:pPr>
            <w:r>
              <w:rPr>
                <w:rFonts w:eastAsia="Times New Roman" w:cstheme="minorHAnsi"/>
                <w:lang w:eastAsia="es-CO"/>
              </w:rPr>
              <w:t>FIRMAS</w:t>
            </w:r>
          </w:p>
        </w:tc>
      </w:tr>
      <w:tr w:rsidR="00990383" w:rsidRPr="00D71E43" w14:paraId="43C17C62" w14:textId="77777777" w:rsidTr="00990383">
        <w:trPr>
          <w:trHeight w:val="391"/>
        </w:trPr>
        <w:tc>
          <w:tcPr>
            <w:tcW w:w="5377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7CEA3B" w14:textId="77777777" w:rsidR="00990383" w:rsidRPr="00D71E43" w:rsidRDefault="00990383" w:rsidP="009903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es-CO"/>
              </w:rPr>
            </w:pPr>
            <w:r>
              <w:rPr>
                <w:rFonts w:eastAsia="Times New Roman" w:cstheme="minorHAnsi"/>
                <w:b/>
                <w:bCs/>
                <w:color w:val="000000"/>
                <w:lang w:eastAsia="es-CO"/>
              </w:rPr>
              <w:t>Entregado por</w:t>
            </w:r>
          </w:p>
        </w:tc>
        <w:tc>
          <w:tcPr>
            <w:tcW w:w="5245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bottom"/>
            <w:hideMark/>
          </w:tcPr>
          <w:p w14:paraId="2F329D18" w14:textId="77777777" w:rsidR="00990383" w:rsidRPr="00990383" w:rsidRDefault="00990383" w:rsidP="004640B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es-CO"/>
              </w:rPr>
            </w:pPr>
            <w:r w:rsidRPr="00990383">
              <w:rPr>
                <w:rFonts w:eastAsia="Times New Roman" w:cstheme="minorHAnsi"/>
                <w:b/>
                <w:bCs/>
                <w:color w:val="000000"/>
                <w:lang w:eastAsia="es-CO"/>
              </w:rPr>
              <w:t>Recibido por </w:t>
            </w:r>
          </w:p>
        </w:tc>
      </w:tr>
      <w:tr w:rsidR="00990383" w:rsidRPr="00D71E43" w14:paraId="76CB65CB" w14:textId="77777777" w:rsidTr="00825020">
        <w:trPr>
          <w:trHeight w:val="454"/>
        </w:trPr>
        <w:tc>
          <w:tcPr>
            <w:tcW w:w="282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CD8D32" w14:textId="4DD2B8E6" w:rsidR="00990383" w:rsidRPr="00990383" w:rsidRDefault="00990383" w:rsidP="004640B0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  <w:r w:rsidRPr="00990383">
              <w:rPr>
                <w:rFonts w:eastAsia="Times New Roman" w:cstheme="minorHAnsi"/>
                <w:color w:val="000000"/>
                <w:lang w:eastAsia="es-CO"/>
              </w:rPr>
              <w:t xml:space="preserve">Nombre: </w:t>
            </w:r>
            <w:r w:rsidR="005626CD">
              <w:rPr>
                <w:rFonts w:eastAsia="Times New Roman" w:cstheme="minorHAnsi"/>
                <w:color w:val="000000"/>
                <w:lang w:eastAsia="es-CO"/>
              </w:rPr>
              <w:t>Juan Galindo</w:t>
            </w:r>
          </w:p>
        </w:tc>
        <w:tc>
          <w:tcPr>
            <w:tcW w:w="255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8AEAFF4" w14:textId="3B966E89" w:rsidR="00990383" w:rsidRPr="00990383" w:rsidRDefault="00990383" w:rsidP="005626CD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s-CO"/>
              </w:rPr>
            </w:pPr>
            <w:r w:rsidRPr="00990383">
              <w:rPr>
                <w:rFonts w:eastAsia="Times New Roman" w:cstheme="minorHAnsi"/>
                <w:color w:val="000000"/>
                <w:lang w:eastAsia="es-CO"/>
              </w:rPr>
              <w:t xml:space="preserve">Firma: </w:t>
            </w:r>
            <w:r w:rsidR="005626CD">
              <w:rPr>
                <w:noProof/>
              </w:rPr>
              <w:drawing>
                <wp:inline distT="0" distB="0" distL="0" distR="0" wp14:anchorId="151B5FEE" wp14:editId="563BDEFD">
                  <wp:extent cx="742543" cy="291465"/>
                  <wp:effectExtent l="0" t="0" r="0" b="0"/>
                  <wp:docPr id="459" name="Picture 45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9" name="Picture 459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2543" cy="291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22" w:type="dxa"/>
            <w:vMerge w:val="restart"/>
            <w:tcBorders>
              <w:top w:val="single" w:sz="4" w:space="0" w:color="auto"/>
              <w:left w:val="nil"/>
              <w:right w:val="single" w:sz="8" w:space="0" w:color="000000"/>
            </w:tcBorders>
            <w:noWrap/>
            <w:vAlign w:val="bottom"/>
            <w:hideMark/>
          </w:tcPr>
          <w:p w14:paraId="00A0CFA1" w14:textId="77777777" w:rsidR="00990383" w:rsidRDefault="00990383" w:rsidP="00990383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  <w:r w:rsidRPr="00990383">
              <w:rPr>
                <w:rFonts w:eastAsia="Times New Roman" w:cstheme="minorHAnsi"/>
                <w:color w:val="000000"/>
                <w:lang w:eastAsia="es-CO"/>
              </w:rPr>
              <w:t> Nombre</w:t>
            </w:r>
          </w:p>
          <w:p w14:paraId="3449F881" w14:textId="77777777" w:rsidR="00990383" w:rsidRDefault="00990383" w:rsidP="00990383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</w:p>
          <w:p w14:paraId="14CF3C5E" w14:textId="77777777" w:rsidR="00990383" w:rsidRDefault="00990383" w:rsidP="00990383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</w:p>
          <w:p w14:paraId="6D4B9669" w14:textId="77777777" w:rsidR="00990383" w:rsidRDefault="00990383" w:rsidP="00990383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</w:p>
          <w:p w14:paraId="07D61B71" w14:textId="77777777" w:rsidR="00990383" w:rsidRDefault="00990383" w:rsidP="00990383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</w:p>
          <w:p w14:paraId="3BE77F77" w14:textId="77777777" w:rsidR="00990383" w:rsidRDefault="00990383" w:rsidP="00990383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</w:p>
          <w:p w14:paraId="3B11C1A9" w14:textId="77777777" w:rsidR="00990383" w:rsidRDefault="00990383" w:rsidP="00990383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</w:p>
          <w:p w14:paraId="333F4A89" w14:textId="77777777" w:rsidR="00990383" w:rsidRDefault="00990383" w:rsidP="00990383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</w:p>
          <w:p w14:paraId="1E1B30F4" w14:textId="77777777" w:rsidR="00990383" w:rsidRPr="00990383" w:rsidRDefault="00990383" w:rsidP="00990383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</w:p>
          <w:p w14:paraId="1431C98D" w14:textId="77777777" w:rsidR="00990383" w:rsidRPr="00990383" w:rsidRDefault="00990383" w:rsidP="008031F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s-CO"/>
              </w:rPr>
            </w:pPr>
            <w:r w:rsidRPr="00D71E43">
              <w:rPr>
                <w:rFonts w:eastAsia="Times New Roman" w:cstheme="minorHAnsi"/>
                <w:color w:val="000000"/>
                <w:lang w:eastAsia="es-CO"/>
              </w:rPr>
              <w:t> </w:t>
            </w:r>
          </w:p>
        </w:tc>
        <w:tc>
          <w:tcPr>
            <w:tcW w:w="2623" w:type="dxa"/>
            <w:vMerge w:val="restart"/>
            <w:tcBorders>
              <w:top w:val="single" w:sz="4" w:space="0" w:color="auto"/>
              <w:left w:val="nil"/>
              <w:right w:val="single" w:sz="8" w:space="0" w:color="000000"/>
            </w:tcBorders>
            <w:vAlign w:val="bottom"/>
          </w:tcPr>
          <w:p w14:paraId="550DCF95" w14:textId="77777777" w:rsidR="00990383" w:rsidRDefault="00990383" w:rsidP="00990383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  <w:r w:rsidRPr="00990383">
              <w:rPr>
                <w:rFonts w:eastAsia="Times New Roman" w:cstheme="minorHAnsi"/>
                <w:color w:val="000000"/>
                <w:lang w:eastAsia="es-CO"/>
              </w:rPr>
              <w:t>Firma</w:t>
            </w:r>
          </w:p>
          <w:p w14:paraId="0DE16B29" w14:textId="77777777" w:rsidR="00990383" w:rsidRDefault="00990383" w:rsidP="00990383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</w:p>
          <w:p w14:paraId="1BD8CA2E" w14:textId="77777777" w:rsidR="00990383" w:rsidRDefault="00990383" w:rsidP="00990383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</w:p>
          <w:p w14:paraId="66D108B9" w14:textId="77777777" w:rsidR="00990383" w:rsidRDefault="00990383" w:rsidP="00990383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</w:p>
          <w:p w14:paraId="7C487C04" w14:textId="77777777" w:rsidR="00990383" w:rsidRDefault="00990383" w:rsidP="00990383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</w:p>
          <w:p w14:paraId="03CAAB5B" w14:textId="77777777" w:rsidR="00990383" w:rsidRDefault="00990383" w:rsidP="00990383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</w:p>
          <w:p w14:paraId="111C65F4" w14:textId="77777777" w:rsidR="00990383" w:rsidRDefault="00990383" w:rsidP="00990383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</w:p>
          <w:p w14:paraId="097FF558" w14:textId="77777777" w:rsidR="00990383" w:rsidRDefault="00990383" w:rsidP="00990383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</w:p>
          <w:p w14:paraId="0CF3F130" w14:textId="77777777" w:rsidR="00990383" w:rsidRDefault="00990383" w:rsidP="00990383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</w:p>
          <w:p w14:paraId="0578651B" w14:textId="77777777" w:rsidR="00990383" w:rsidRPr="00990383" w:rsidRDefault="00990383" w:rsidP="00990383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</w:p>
        </w:tc>
      </w:tr>
      <w:tr w:rsidR="00990383" w:rsidRPr="00D71E43" w14:paraId="75B8F7FA" w14:textId="77777777" w:rsidTr="00825020">
        <w:trPr>
          <w:trHeight w:val="461"/>
        </w:trPr>
        <w:tc>
          <w:tcPr>
            <w:tcW w:w="2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0D044B" w14:textId="77777777" w:rsidR="00990383" w:rsidRPr="00D71E43" w:rsidRDefault="00990383" w:rsidP="00990383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es-CO"/>
              </w:rPr>
            </w:pPr>
            <w:r w:rsidRPr="00990383">
              <w:rPr>
                <w:rFonts w:eastAsia="Times New Roman" w:cstheme="minorHAnsi"/>
                <w:color w:val="000000"/>
                <w:lang w:eastAsia="es-CO"/>
              </w:rPr>
              <w:t xml:space="preserve">Nombre: 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26AB2A6" w14:textId="77777777" w:rsidR="00990383" w:rsidRPr="00D71E43" w:rsidRDefault="00990383" w:rsidP="00990383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es-CO"/>
              </w:rPr>
            </w:pPr>
            <w:r w:rsidRPr="00990383">
              <w:rPr>
                <w:rFonts w:eastAsia="Times New Roman" w:cstheme="minorHAnsi"/>
                <w:color w:val="000000"/>
                <w:lang w:eastAsia="es-CO"/>
              </w:rPr>
              <w:t>Firma:</w:t>
            </w:r>
            <w:r w:rsidR="002B2941">
              <w:rPr>
                <w:rFonts w:eastAsia="Times New Roman" w:cstheme="minorHAnsi"/>
                <w:color w:val="000000"/>
                <w:lang w:eastAsia="es-CO"/>
              </w:rPr>
              <w:t xml:space="preserve">     </w:t>
            </w:r>
            <w:r w:rsidRPr="00990383">
              <w:rPr>
                <w:rFonts w:eastAsia="Times New Roman" w:cstheme="minorHAnsi"/>
                <w:color w:val="000000"/>
                <w:lang w:eastAsia="es-CO"/>
              </w:rPr>
              <w:t xml:space="preserve"> </w:t>
            </w:r>
          </w:p>
        </w:tc>
        <w:tc>
          <w:tcPr>
            <w:tcW w:w="2622" w:type="dxa"/>
            <w:vMerge/>
            <w:tcBorders>
              <w:left w:val="nil"/>
              <w:right w:val="single" w:sz="8" w:space="0" w:color="000000"/>
            </w:tcBorders>
            <w:noWrap/>
            <w:vAlign w:val="bottom"/>
            <w:hideMark/>
          </w:tcPr>
          <w:p w14:paraId="42545875" w14:textId="77777777" w:rsidR="00990383" w:rsidRPr="00D71E43" w:rsidRDefault="00990383" w:rsidP="00990383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s-CO"/>
              </w:rPr>
            </w:pPr>
          </w:p>
        </w:tc>
        <w:tc>
          <w:tcPr>
            <w:tcW w:w="2623" w:type="dxa"/>
            <w:vMerge/>
            <w:tcBorders>
              <w:left w:val="nil"/>
              <w:right w:val="single" w:sz="8" w:space="0" w:color="000000"/>
            </w:tcBorders>
            <w:vAlign w:val="bottom"/>
          </w:tcPr>
          <w:p w14:paraId="38D2454A" w14:textId="77777777" w:rsidR="00990383" w:rsidRPr="00D71E43" w:rsidRDefault="00990383" w:rsidP="00990383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s-CO"/>
              </w:rPr>
            </w:pPr>
          </w:p>
        </w:tc>
      </w:tr>
      <w:tr w:rsidR="00990383" w:rsidRPr="00D71E43" w14:paraId="17B66F71" w14:textId="77777777" w:rsidTr="00825020">
        <w:trPr>
          <w:trHeight w:val="461"/>
        </w:trPr>
        <w:tc>
          <w:tcPr>
            <w:tcW w:w="2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40E38B1" w14:textId="77777777" w:rsidR="00990383" w:rsidRPr="00990383" w:rsidRDefault="00990383" w:rsidP="00990383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  <w:r w:rsidRPr="00990383">
              <w:rPr>
                <w:rFonts w:eastAsia="Times New Roman" w:cstheme="minorHAnsi"/>
                <w:color w:val="000000"/>
                <w:lang w:eastAsia="es-CO"/>
              </w:rPr>
              <w:t xml:space="preserve">Nombre: 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0A1B658" w14:textId="77777777" w:rsidR="00990383" w:rsidRPr="00990383" w:rsidRDefault="00990383" w:rsidP="00990383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  <w:r w:rsidRPr="00990383">
              <w:rPr>
                <w:rFonts w:eastAsia="Times New Roman" w:cstheme="minorHAnsi"/>
                <w:color w:val="000000"/>
                <w:lang w:eastAsia="es-CO"/>
              </w:rPr>
              <w:t>Firma:</w:t>
            </w:r>
            <w:r w:rsidR="002B2941">
              <w:rPr>
                <w:rFonts w:eastAsia="Times New Roman" w:cstheme="minorHAnsi"/>
                <w:color w:val="000000"/>
                <w:lang w:eastAsia="es-CO"/>
              </w:rPr>
              <w:t xml:space="preserve">   </w:t>
            </w:r>
            <w:r w:rsidRPr="00990383">
              <w:rPr>
                <w:rFonts w:eastAsia="Times New Roman" w:cstheme="minorHAnsi"/>
                <w:color w:val="000000"/>
                <w:lang w:eastAsia="es-CO"/>
              </w:rPr>
              <w:t xml:space="preserve"> </w:t>
            </w:r>
          </w:p>
        </w:tc>
        <w:tc>
          <w:tcPr>
            <w:tcW w:w="2622" w:type="dxa"/>
            <w:vMerge/>
            <w:tcBorders>
              <w:left w:val="nil"/>
              <w:right w:val="single" w:sz="8" w:space="0" w:color="000000"/>
            </w:tcBorders>
            <w:noWrap/>
            <w:vAlign w:val="bottom"/>
          </w:tcPr>
          <w:p w14:paraId="16DD11DB" w14:textId="77777777" w:rsidR="00990383" w:rsidRPr="00D71E43" w:rsidRDefault="00990383" w:rsidP="00990383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s-CO"/>
              </w:rPr>
            </w:pPr>
          </w:p>
        </w:tc>
        <w:tc>
          <w:tcPr>
            <w:tcW w:w="2623" w:type="dxa"/>
            <w:vMerge/>
            <w:tcBorders>
              <w:left w:val="nil"/>
              <w:right w:val="single" w:sz="8" w:space="0" w:color="000000"/>
            </w:tcBorders>
            <w:vAlign w:val="bottom"/>
          </w:tcPr>
          <w:p w14:paraId="3A02C7C4" w14:textId="77777777" w:rsidR="00990383" w:rsidRPr="00D71E43" w:rsidRDefault="00990383" w:rsidP="00990383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s-CO"/>
              </w:rPr>
            </w:pPr>
          </w:p>
        </w:tc>
      </w:tr>
      <w:tr w:rsidR="00990383" w:rsidRPr="00D71E43" w14:paraId="1EEF47CA" w14:textId="77777777" w:rsidTr="00825020">
        <w:trPr>
          <w:trHeight w:val="461"/>
        </w:trPr>
        <w:tc>
          <w:tcPr>
            <w:tcW w:w="2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CDDEF3B" w14:textId="77777777" w:rsidR="00990383" w:rsidRPr="00990383" w:rsidRDefault="00990383" w:rsidP="00990383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  <w:r w:rsidRPr="00990383">
              <w:rPr>
                <w:rFonts w:eastAsia="Times New Roman" w:cstheme="minorHAnsi"/>
                <w:color w:val="000000"/>
                <w:lang w:eastAsia="es-CO"/>
              </w:rPr>
              <w:t xml:space="preserve">Nombre: 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92F9893" w14:textId="77777777" w:rsidR="00990383" w:rsidRPr="00990383" w:rsidRDefault="00990383" w:rsidP="00990383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  <w:r w:rsidRPr="00990383">
              <w:rPr>
                <w:rFonts w:eastAsia="Times New Roman" w:cstheme="minorHAnsi"/>
                <w:color w:val="000000"/>
                <w:lang w:eastAsia="es-CO"/>
              </w:rPr>
              <w:t>Firma:</w:t>
            </w:r>
            <w:r w:rsidR="002B2941">
              <w:rPr>
                <w:rFonts w:eastAsia="Times New Roman" w:cstheme="minorHAnsi"/>
                <w:color w:val="000000"/>
                <w:lang w:eastAsia="es-CO"/>
              </w:rPr>
              <w:t xml:space="preserve">       </w:t>
            </w:r>
            <w:r w:rsidRPr="00990383">
              <w:rPr>
                <w:rFonts w:eastAsia="Times New Roman" w:cstheme="minorHAnsi"/>
                <w:color w:val="000000"/>
                <w:lang w:eastAsia="es-CO"/>
              </w:rPr>
              <w:t xml:space="preserve"> </w:t>
            </w:r>
          </w:p>
        </w:tc>
        <w:tc>
          <w:tcPr>
            <w:tcW w:w="2622" w:type="dxa"/>
            <w:vMerge/>
            <w:tcBorders>
              <w:left w:val="nil"/>
              <w:right w:val="single" w:sz="8" w:space="0" w:color="000000"/>
            </w:tcBorders>
            <w:noWrap/>
            <w:vAlign w:val="bottom"/>
          </w:tcPr>
          <w:p w14:paraId="31FD400E" w14:textId="77777777" w:rsidR="00990383" w:rsidRPr="00D71E43" w:rsidRDefault="00990383" w:rsidP="00990383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s-CO"/>
              </w:rPr>
            </w:pPr>
          </w:p>
        </w:tc>
        <w:tc>
          <w:tcPr>
            <w:tcW w:w="2623" w:type="dxa"/>
            <w:vMerge/>
            <w:tcBorders>
              <w:left w:val="nil"/>
              <w:right w:val="single" w:sz="8" w:space="0" w:color="000000"/>
            </w:tcBorders>
            <w:vAlign w:val="bottom"/>
          </w:tcPr>
          <w:p w14:paraId="5B8F2E47" w14:textId="77777777" w:rsidR="00990383" w:rsidRPr="00D71E43" w:rsidRDefault="00990383" w:rsidP="00990383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s-CO"/>
              </w:rPr>
            </w:pPr>
          </w:p>
        </w:tc>
      </w:tr>
      <w:tr w:rsidR="00990383" w:rsidRPr="00D71E43" w14:paraId="784A07D0" w14:textId="77777777" w:rsidTr="00825020">
        <w:trPr>
          <w:trHeight w:val="461"/>
        </w:trPr>
        <w:tc>
          <w:tcPr>
            <w:tcW w:w="2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CA1DCBC" w14:textId="77777777" w:rsidR="00990383" w:rsidRPr="00990383" w:rsidRDefault="00990383" w:rsidP="00990383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  <w:r w:rsidRPr="00990383">
              <w:rPr>
                <w:rFonts w:eastAsia="Times New Roman" w:cstheme="minorHAnsi"/>
                <w:color w:val="000000"/>
                <w:lang w:eastAsia="es-CO"/>
              </w:rPr>
              <w:t xml:space="preserve">Nombre: 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89DF5A8" w14:textId="77777777" w:rsidR="00990383" w:rsidRPr="00990383" w:rsidRDefault="00990383" w:rsidP="00990383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  <w:r w:rsidRPr="00990383">
              <w:rPr>
                <w:rFonts w:eastAsia="Times New Roman" w:cstheme="minorHAnsi"/>
                <w:color w:val="000000"/>
                <w:lang w:eastAsia="es-CO"/>
              </w:rPr>
              <w:t>Firma:</w:t>
            </w:r>
            <w:r w:rsidR="002B2941">
              <w:rPr>
                <w:rFonts w:eastAsia="Times New Roman" w:cstheme="minorHAnsi"/>
                <w:color w:val="000000"/>
                <w:lang w:eastAsia="es-CO"/>
              </w:rPr>
              <w:t xml:space="preserve">   </w:t>
            </w:r>
            <w:r w:rsidRPr="00990383">
              <w:rPr>
                <w:rFonts w:eastAsia="Times New Roman" w:cstheme="minorHAnsi"/>
                <w:color w:val="000000"/>
                <w:lang w:eastAsia="es-CO"/>
              </w:rPr>
              <w:t xml:space="preserve"> </w:t>
            </w:r>
          </w:p>
        </w:tc>
        <w:tc>
          <w:tcPr>
            <w:tcW w:w="2622" w:type="dxa"/>
            <w:vMerge/>
            <w:tcBorders>
              <w:left w:val="nil"/>
              <w:right w:val="single" w:sz="8" w:space="0" w:color="000000"/>
            </w:tcBorders>
            <w:noWrap/>
            <w:vAlign w:val="bottom"/>
          </w:tcPr>
          <w:p w14:paraId="6EE6144E" w14:textId="77777777" w:rsidR="00990383" w:rsidRPr="00D71E43" w:rsidRDefault="00990383" w:rsidP="00990383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s-CO"/>
              </w:rPr>
            </w:pPr>
          </w:p>
        </w:tc>
        <w:tc>
          <w:tcPr>
            <w:tcW w:w="2623" w:type="dxa"/>
            <w:vMerge/>
            <w:tcBorders>
              <w:left w:val="nil"/>
              <w:right w:val="single" w:sz="8" w:space="0" w:color="000000"/>
            </w:tcBorders>
            <w:vAlign w:val="bottom"/>
          </w:tcPr>
          <w:p w14:paraId="0BA5F238" w14:textId="77777777" w:rsidR="00990383" w:rsidRPr="00D71E43" w:rsidRDefault="00990383" w:rsidP="00990383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s-CO"/>
              </w:rPr>
            </w:pPr>
          </w:p>
        </w:tc>
      </w:tr>
      <w:tr w:rsidR="00990383" w:rsidRPr="00D71E43" w14:paraId="487F6557" w14:textId="77777777" w:rsidTr="00825020">
        <w:trPr>
          <w:trHeight w:val="461"/>
        </w:trPr>
        <w:tc>
          <w:tcPr>
            <w:tcW w:w="2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B1A9C9D" w14:textId="77777777" w:rsidR="00990383" w:rsidRPr="00990383" w:rsidRDefault="00990383" w:rsidP="00990383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  <w:r w:rsidRPr="00990383">
              <w:rPr>
                <w:rFonts w:eastAsia="Times New Roman" w:cstheme="minorHAnsi"/>
                <w:color w:val="000000"/>
                <w:lang w:eastAsia="es-CO"/>
              </w:rPr>
              <w:t xml:space="preserve">Nombre: 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6F71C29" w14:textId="77777777" w:rsidR="00990383" w:rsidRPr="00990383" w:rsidRDefault="00990383" w:rsidP="00990383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  <w:r w:rsidRPr="00990383">
              <w:rPr>
                <w:rFonts w:eastAsia="Times New Roman" w:cstheme="minorHAnsi"/>
                <w:color w:val="000000"/>
                <w:lang w:eastAsia="es-CO"/>
              </w:rPr>
              <w:t>Firma:</w:t>
            </w:r>
            <w:r w:rsidR="002B2941">
              <w:rPr>
                <w:rFonts w:eastAsia="Times New Roman" w:cstheme="minorHAnsi"/>
                <w:color w:val="000000"/>
                <w:lang w:eastAsia="es-CO"/>
              </w:rPr>
              <w:t xml:space="preserve">         </w:t>
            </w:r>
            <w:r w:rsidRPr="00990383">
              <w:rPr>
                <w:rFonts w:eastAsia="Times New Roman" w:cstheme="minorHAnsi"/>
                <w:color w:val="000000"/>
                <w:lang w:eastAsia="es-CO"/>
              </w:rPr>
              <w:t xml:space="preserve"> </w:t>
            </w:r>
          </w:p>
        </w:tc>
        <w:tc>
          <w:tcPr>
            <w:tcW w:w="2622" w:type="dxa"/>
            <w:vMerge/>
            <w:tcBorders>
              <w:left w:val="nil"/>
              <w:bottom w:val="single" w:sz="4" w:space="0" w:color="auto"/>
              <w:right w:val="single" w:sz="8" w:space="0" w:color="000000"/>
            </w:tcBorders>
            <w:noWrap/>
            <w:vAlign w:val="bottom"/>
          </w:tcPr>
          <w:p w14:paraId="610024AA" w14:textId="77777777" w:rsidR="00990383" w:rsidRPr="00D71E43" w:rsidRDefault="00990383" w:rsidP="00990383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s-CO"/>
              </w:rPr>
            </w:pPr>
          </w:p>
        </w:tc>
        <w:tc>
          <w:tcPr>
            <w:tcW w:w="2623" w:type="dxa"/>
            <w:vMerge/>
            <w:tcBorders>
              <w:left w:val="nil"/>
              <w:bottom w:val="single" w:sz="4" w:space="0" w:color="auto"/>
              <w:right w:val="single" w:sz="8" w:space="0" w:color="000000"/>
            </w:tcBorders>
            <w:vAlign w:val="bottom"/>
          </w:tcPr>
          <w:p w14:paraId="5D8B6A71" w14:textId="77777777" w:rsidR="00990383" w:rsidRPr="00D71E43" w:rsidRDefault="00990383" w:rsidP="00990383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s-CO"/>
              </w:rPr>
            </w:pPr>
          </w:p>
        </w:tc>
      </w:tr>
    </w:tbl>
    <w:p w14:paraId="5A5F90D9" w14:textId="77777777" w:rsidR="00C478F8" w:rsidRDefault="00C478F8"/>
    <w:sectPr w:rsidR="00C478F8">
      <w:headerReference w:type="default" r:id="rId11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84240D" w14:textId="77777777" w:rsidR="006F2F1A" w:rsidRDefault="006F2F1A" w:rsidP="00712171">
      <w:pPr>
        <w:spacing w:after="0" w:line="240" w:lineRule="auto"/>
      </w:pPr>
      <w:r>
        <w:separator/>
      </w:r>
    </w:p>
  </w:endnote>
  <w:endnote w:type="continuationSeparator" w:id="0">
    <w:p w14:paraId="2012EF7C" w14:textId="77777777" w:rsidR="006F2F1A" w:rsidRDefault="006F2F1A" w:rsidP="007121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ED23A8" w14:textId="77777777" w:rsidR="006F2F1A" w:rsidRDefault="006F2F1A" w:rsidP="00712171">
      <w:pPr>
        <w:spacing w:after="0" w:line="240" w:lineRule="auto"/>
      </w:pPr>
      <w:r>
        <w:separator/>
      </w:r>
    </w:p>
  </w:footnote>
  <w:footnote w:type="continuationSeparator" w:id="0">
    <w:p w14:paraId="43DEBD39" w14:textId="77777777" w:rsidR="006F2F1A" w:rsidRDefault="006F2F1A" w:rsidP="007121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916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892"/>
      <w:gridCol w:w="2940"/>
      <w:gridCol w:w="2552"/>
      <w:gridCol w:w="2532"/>
    </w:tblGrid>
    <w:tr w:rsidR="00712171" w:rsidRPr="00D86109" w14:paraId="1DFF2E1C" w14:textId="77777777" w:rsidTr="004640B0">
      <w:trPr>
        <w:trHeight w:val="708"/>
        <w:jc w:val="center"/>
      </w:trPr>
      <w:tc>
        <w:tcPr>
          <w:tcW w:w="2892" w:type="dxa"/>
          <w:vMerge w:val="restart"/>
          <w:vAlign w:val="center"/>
        </w:tcPr>
        <w:p w14:paraId="731B0380" w14:textId="77777777" w:rsidR="00712171" w:rsidRPr="00D86109" w:rsidRDefault="00712171" w:rsidP="00712171">
          <w:pPr>
            <w:pStyle w:val="Encabezado"/>
            <w:ind w:left="38"/>
            <w:jc w:val="center"/>
            <w:rPr>
              <w:rFonts w:ascii="Calibri" w:hAnsi="Calibri" w:cs="Calibri"/>
              <w:sz w:val="22"/>
              <w:szCs w:val="22"/>
            </w:rPr>
          </w:pPr>
          <w:r>
            <w:rPr>
              <w:noProof/>
            </w:rPr>
            <w:drawing>
              <wp:inline distT="0" distB="0" distL="0" distR="0" wp14:anchorId="0DD352D1" wp14:editId="7F1CDF6F">
                <wp:extent cx="1581150" cy="878417"/>
                <wp:effectExtent l="0" t="0" r="0" b="0"/>
                <wp:docPr id="52510405" name="Imagen 2" descr="VI Encuentro de la Red de Programas de Ingeniería Industrial Nodo Centro -  Escuela Colombiana de Ingeniería Julio Garavit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VI Encuentro de la Red de Programas de Ingeniería Industrial Nodo Centro -  Escuela Colombiana de Ingeniería Julio Garavit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93353" cy="88519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024" w:type="dxa"/>
          <w:gridSpan w:val="3"/>
          <w:vAlign w:val="center"/>
        </w:tcPr>
        <w:p w14:paraId="6E6235F7" w14:textId="77777777" w:rsidR="00990383" w:rsidRDefault="00990383" w:rsidP="00712171">
          <w:pPr>
            <w:pStyle w:val="Encabezado"/>
            <w:jc w:val="center"/>
            <w:rPr>
              <w:rFonts w:ascii="Calibri" w:hAnsi="Calibri" w:cs="Calibri"/>
              <w:sz w:val="22"/>
              <w:szCs w:val="22"/>
            </w:rPr>
          </w:pPr>
          <w:r>
            <w:rPr>
              <w:rFonts w:ascii="Calibri" w:hAnsi="Calibri" w:cs="Calibri"/>
              <w:sz w:val="22"/>
              <w:szCs w:val="22"/>
            </w:rPr>
            <w:t xml:space="preserve">FORMATO </w:t>
          </w:r>
        </w:p>
        <w:p w14:paraId="48BD374C" w14:textId="77777777" w:rsidR="00712171" w:rsidRPr="00D86109" w:rsidRDefault="00712171" w:rsidP="00712171">
          <w:pPr>
            <w:pStyle w:val="Encabezado"/>
            <w:jc w:val="center"/>
            <w:rPr>
              <w:rFonts w:ascii="Calibri" w:hAnsi="Calibri" w:cs="Calibri"/>
              <w:sz w:val="22"/>
              <w:szCs w:val="22"/>
            </w:rPr>
          </w:pPr>
          <w:r>
            <w:rPr>
              <w:rFonts w:ascii="Calibri" w:hAnsi="Calibri" w:cs="Calibri"/>
              <w:sz w:val="22"/>
              <w:szCs w:val="22"/>
            </w:rPr>
            <w:t xml:space="preserve">ACTA DE ENTREGA SEMILLERO </w:t>
          </w:r>
        </w:p>
      </w:tc>
    </w:tr>
    <w:tr w:rsidR="00712171" w:rsidRPr="00D86109" w14:paraId="1A219A75" w14:textId="77777777" w:rsidTr="004640B0">
      <w:trPr>
        <w:trHeight w:val="532"/>
        <w:jc w:val="center"/>
      </w:trPr>
      <w:tc>
        <w:tcPr>
          <w:tcW w:w="2892" w:type="dxa"/>
          <w:vMerge/>
        </w:tcPr>
        <w:p w14:paraId="6198B74B" w14:textId="77777777" w:rsidR="00712171" w:rsidRPr="00D86109" w:rsidRDefault="00712171" w:rsidP="00712171">
          <w:pPr>
            <w:pStyle w:val="Encabezado"/>
            <w:ind w:left="38"/>
            <w:rPr>
              <w:rFonts w:ascii="Calibri" w:hAnsi="Calibri" w:cs="Calibri"/>
              <w:noProof/>
              <w:sz w:val="22"/>
              <w:szCs w:val="22"/>
            </w:rPr>
          </w:pPr>
        </w:p>
      </w:tc>
      <w:tc>
        <w:tcPr>
          <w:tcW w:w="2940" w:type="dxa"/>
          <w:vAlign w:val="center"/>
        </w:tcPr>
        <w:p w14:paraId="3ABCB142" w14:textId="76D8A722" w:rsidR="00712171" w:rsidRPr="00D86109" w:rsidRDefault="00712171" w:rsidP="00712171">
          <w:pPr>
            <w:jc w:val="center"/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 xml:space="preserve">NUMERO DE ACTA: </w:t>
          </w:r>
          <w:r w:rsidR="00831DFB">
            <w:rPr>
              <w:rFonts w:ascii="Calibri" w:hAnsi="Calibri" w:cs="Calibri"/>
            </w:rPr>
            <w:t>0</w:t>
          </w:r>
          <w:r w:rsidR="00684353">
            <w:rPr>
              <w:rFonts w:ascii="Calibri" w:hAnsi="Calibri" w:cs="Calibri"/>
            </w:rPr>
            <w:t>4</w:t>
          </w:r>
        </w:p>
      </w:tc>
      <w:tc>
        <w:tcPr>
          <w:tcW w:w="2552" w:type="dxa"/>
          <w:vAlign w:val="center"/>
        </w:tcPr>
        <w:p w14:paraId="73E8F1DD" w14:textId="741FD8B5" w:rsidR="00712171" w:rsidRPr="00D86109" w:rsidRDefault="00712171" w:rsidP="00712171">
          <w:pPr>
            <w:jc w:val="center"/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 xml:space="preserve">FECHA: </w:t>
          </w:r>
          <w:r w:rsidR="00684353">
            <w:rPr>
              <w:rFonts w:ascii="Calibri" w:hAnsi="Calibri" w:cs="Calibri"/>
            </w:rPr>
            <w:t>25</w:t>
          </w:r>
          <w:r>
            <w:rPr>
              <w:rFonts w:ascii="Calibri" w:hAnsi="Calibri" w:cs="Calibri"/>
            </w:rPr>
            <w:t>/</w:t>
          </w:r>
          <w:r w:rsidR="00831DFB">
            <w:rPr>
              <w:rFonts w:ascii="Calibri" w:hAnsi="Calibri" w:cs="Calibri"/>
            </w:rPr>
            <w:t>03</w:t>
          </w:r>
          <w:r>
            <w:rPr>
              <w:rFonts w:ascii="Calibri" w:hAnsi="Calibri" w:cs="Calibri"/>
            </w:rPr>
            <w:t>/</w:t>
          </w:r>
          <w:r w:rsidR="00831DFB">
            <w:rPr>
              <w:rFonts w:ascii="Calibri" w:hAnsi="Calibri" w:cs="Calibri"/>
            </w:rPr>
            <w:t>2026</w:t>
          </w:r>
        </w:p>
      </w:tc>
      <w:tc>
        <w:tcPr>
          <w:tcW w:w="2532" w:type="dxa"/>
          <w:vAlign w:val="center"/>
        </w:tcPr>
        <w:p w14:paraId="4A9390AA" w14:textId="77777777" w:rsidR="00712171" w:rsidRPr="00D86109" w:rsidRDefault="00712171" w:rsidP="00712171">
          <w:pPr>
            <w:jc w:val="center"/>
            <w:rPr>
              <w:rFonts w:ascii="Calibri" w:hAnsi="Calibri" w:cs="Calibri"/>
            </w:rPr>
          </w:pPr>
          <w:r w:rsidRPr="00D86109">
            <w:rPr>
              <w:rFonts w:ascii="Calibri" w:hAnsi="Calibri" w:cs="Calibri"/>
            </w:rPr>
            <w:t xml:space="preserve">PÁGINA </w:t>
          </w:r>
          <w:r w:rsidRPr="00D86109">
            <w:rPr>
              <w:rFonts w:ascii="Calibri" w:hAnsi="Calibri" w:cs="Calibri"/>
            </w:rPr>
            <w:fldChar w:fldCharType="begin"/>
          </w:r>
          <w:r w:rsidRPr="00D86109">
            <w:rPr>
              <w:rFonts w:ascii="Calibri" w:hAnsi="Calibri" w:cs="Calibri"/>
            </w:rPr>
            <w:instrText xml:space="preserve"> PAGE </w:instrText>
          </w:r>
          <w:r w:rsidRPr="00D86109">
            <w:rPr>
              <w:rFonts w:ascii="Calibri" w:hAnsi="Calibri" w:cs="Calibri"/>
            </w:rPr>
            <w:fldChar w:fldCharType="separate"/>
          </w:r>
          <w:r w:rsidRPr="00D86109">
            <w:rPr>
              <w:rFonts w:ascii="Calibri" w:hAnsi="Calibri" w:cs="Calibri"/>
              <w:noProof/>
            </w:rPr>
            <w:t>1</w:t>
          </w:r>
          <w:r w:rsidRPr="00D86109">
            <w:rPr>
              <w:rFonts w:ascii="Calibri" w:hAnsi="Calibri" w:cs="Calibri"/>
            </w:rPr>
            <w:fldChar w:fldCharType="end"/>
          </w:r>
          <w:r w:rsidRPr="00D86109">
            <w:rPr>
              <w:rFonts w:ascii="Calibri" w:hAnsi="Calibri" w:cs="Calibri"/>
            </w:rPr>
            <w:t xml:space="preserve"> DE </w:t>
          </w:r>
          <w:r w:rsidRPr="00D86109">
            <w:rPr>
              <w:rFonts w:ascii="Calibri" w:hAnsi="Calibri" w:cs="Calibri"/>
            </w:rPr>
            <w:fldChar w:fldCharType="begin"/>
          </w:r>
          <w:r w:rsidRPr="00D86109">
            <w:rPr>
              <w:rFonts w:ascii="Calibri" w:hAnsi="Calibri" w:cs="Calibri"/>
            </w:rPr>
            <w:instrText xml:space="preserve"> NUMPAGES  </w:instrText>
          </w:r>
          <w:r w:rsidRPr="00D86109">
            <w:rPr>
              <w:rFonts w:ascii="Calibri" w:hAnsi="Calibri" w:cs="Calibri"/>
            </w:rPr>
            <w:fldChar w:fldCharType="separate"/>
          </w:r>
          <w:r w:rsidRPr="00D86109">
            <w:rPr>
              <w:rFonts w:ascii="Calibri" w:hAnsi="Calibri" w:cs="Calibri"/>
              <w:noProof/>
            </w:rPr>
            <w:t>1</w:t>
          </w:r>
          <w:r w:rsidRPr="00D86109">
            <w:rPr>
              <w:rFonts w:ascii="Calibri" w:hAnsi="Calibri" w:cs="Calibri"/>
            </w:rPr>
            <w:fldChar w:fldCharType="end"/>
          </w:r>
        </w:p>
      </w:tc>
    </w:tr>
  </w:tbl>
  <w:p w14:paraId="162F4609" w14:textId="77777777" w:rsidR="00712171" w:rsidRPr="00712171" w:rsidRDefault="00712171" w:rsidP="0071217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937FDD"/>
    <w:multiLevelType w:val="multilevel"/>
    <w:tmpl w:val="3D7C3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49398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DFB"/>
    <w:rsid w:val="001E44C4"/>
    <w:rsid w:val="00232754"/>
    <w:rsid w:val="0026796B"/>
    <w:rsid w:val="00270748"/>
    <w:rsid w:val="002B2941"/>
    <w:rsid w:val="002E5EBF"/>
    <w:rsid w:val="00352506"/>
    <w:rsid w:val="0036054A"/>
    <w:rsid w:val="00363EF3"/>
    <w:rsid w:val="00423642"/>
    <w:rsid w:val="00491349"/>
    <w:rsid w:val="005626CD"/>
    <w:rsid w:val="005670C7"/>
    <w:rsid w:val="005B7CED"/>
    <w:rsid w:val="00684353"/>
    <w:rsid w:val="006F2F1A"/>
    <w:rsid w:val="00712171"/>
    <w:rsid w:val="00831DFB"/>
    <w:rsid w:val="0097785C"/>
    <w:rsid w:val="00990383"/>
    <w:rsid w:val="00B90C43"/>
    <w:rsid w:val="00C478F8"/>
    <w:rsid w:val="00CA64BD"/>
    <w:rsid w:val="00E11C23"/>
    <w:rsid w:val="00E92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CE6E310"/>
  <w15:chartTrackingRefBased/>
  <w15:docId w15:val="{6035A867-A5EC-4691-A01D-F8DA93EA35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2171"/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7121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121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121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121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121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121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121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121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121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121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121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121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1217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1217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1217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1217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1217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1217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121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121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121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121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121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1217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1217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1217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121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1217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12171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12171"/>
    <w:pPr>
      <w:tabs>
        <w:tab w:val="center" w:pos="4419"/>
        <w:tab w:val="right" w:pos="8838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EncabezadoCar">
    <w:name w:val="Encabezado Car"/>
    <w:basedOn w:val="Fuentedeprrafopredeter"/>
    <w:link w:val="Encabezado"/>
    <w:uiPriority w:val="99"/>
    <w:rsid w:val="00712171"/>
    <w:rPr>
      <w:rFonts w:ascii="Times New Roman" w:eastAsia="Times New Roman" w:hAnsi="Times New Roman" w:cs="Times New Roman"/>
      <w:kern w:val="0"/>
      <w:sz w:val="24"/>
      <w:szCs w:val="24"/>
      <w:lang w:val="es-ES" w:eastAsia="es-ES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71217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12171"/>
    <w:rPr>
      <w:kern w:val="0"/>
      <w14:ligatures w14:val="none"/>
    </w:rPr>
  </w:style>
  <w:style w:type="character" w:styleId="Textodelmarcadordeposicin">
    <w:name w:val="Placeholder Text"/>
    <w:basedOn w:val="Fuentedeprrafopredeter"/>
    <w:uiPriority w:val="99"/>
    <w:semiHidden/>
    <w:rsid w:val="002E5EBF"/>
    <w:rPr>
      <w:color w:val="808080"/>
    </w:rPr>
  </w:style>
  <w:style w:type="paragraph" w:styleId="Sinespaciado">
    <w:name w:val="No Spacing"/>
    <w:uiPriority w:val="1"/>
    <w:qFormat/>
    <w:rsid w:val="00352506"/>
    <w:pPr>
      <w:spacing w:after="0" w:line="240" w:lineRule="auto"/>
    </w:pPr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rag_\OneDrive%20-%20UCompensar\UNIVERSIDAD%20COMPENSAR\SEMESTRE%209\SEMILLERO\1%20y%202%20Formato%20de%20Acta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59729a3-8514-401c-83d8-1dce3d6478a4">
      <Terms xmlns="http://schemas.microsoft.com/office/infopath/2007/PartnerControls"/>
    </lcf76f155ced4ddcb4097134ff3c332f>
    <TaxCatchAll xmlns="5db0c67f-6871-4e46-bda4-0964ea321edd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466CB59952D8948A40C940080F80E59" ma:contentTypeVersion="11" ma:contentTypeDescription="Crear nuevo documento." ma:contentTypeScope="" ma:versionID="89944bc0da53e371f4efda2e38207c3f">
  <xsd:schema xmlns:xsd="http://www.w3.org/2001/XMLSchema" xmlns:xs="http://www.w3.org/2001/XMLSchema" xmlns:p="http://schemas.microsoft.com/office/2006/metadata/properties" xmlns:ns2="859729a3-8514-401c-83d8-1dce3d6478a4" xmlns:ns3="5db0c67f-6871-4e46-bda4-0964ea321edd" targetNamespace="http://schemas.microsoft.com/office/2006/metadata/properties" ma:root="true" ma:fieldsID="8acf9de6958297e498315b67c868f0be" ns2:_="" ns3:_="">
    <xsd:import namespace="859729a3-8514-401c-83d8-1dce3d6478a4"/>
    <xsd:import namespace="5db0c67f-6871-4e46-bda4-0964ea321ed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9729a3-8514-401c-83d8-1dce3d6478a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1d21979f-4ff3-4765-882b-31f71102b2e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b0c67f-6871-4e46-bda4-0964ea321edd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5ccae517-3687-4765-9d63-571dc728a9e6}" ma:internalName="TaxCatchAll" ma:showField="CatchAllData" ma:web="5db0c67f-6871-4e46-bda4-0964ea321ed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A025098-97FD-4837-93C4-3D318E051BED}">
  <ds:schemaRefs>
    <ds:schemaRef ds:uri="http://schemas.microsoft.com/office/2006/metadata/properties"/>
    <ds:schemaRef ds:uri="http://schemas.microsoft.com/office/infopath/2007/PartnerControls"/>
    <ds:schemaRef ds:uri="859729a3-8514-401c-83d8-1dce3d6478a4"/>
    <ds:schemaRef ds:uri="5db0c67f-6871-4e46-bda4-0964ea321edd"/>
  </ds:schemaRefs>
</ds:datastoreItem>
</file>

<file path=customXml/itemProps2.xml><?xml version="1.0" encoding="utf-8"?>
<ds:datastoreItem xmlns:ds="http://schemas.openxmlformats.org/officeDocument/2006/customXml" ds:itemID="{A7524E18-5F3F-4A21-A34E-D24D660040D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AB3272D-E19E-4638-AAB7-79687D89EFF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59729a3-8514-401c-83d8-1dce3d6478a4"/>
    <ds:schemaRef ds:uri="5db0c67f-6871-4e46-bda4-0964ea321ed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1 y 2 Formato de Acta</Template>
  <TotalTime>9</TotalTime>
  <Pages>1</Pages>
  <Words>151</Words>
  <Characters>836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Galindo Joya</dc:creator>
  <cp:keywords/>
  <dc:description/>
  <cp:lastModifiedBy>Juan Melquicedet Galindo Joya</cp:lastModifiedBy>
  <cp:revision>2</cp:revision>
  <cp:lastPrinted>2026-03-18T01:42:00Z</cp:lastPrinted>
  <dcterms:created xsi:type="dcterms:W3CDTF">2026-05-18T21:27:00Z</dcterms:created>
  <dcterms:modified xsi:type="dcterms:W3CDTF">2026-05-18T21:27:00Z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0x0101002466CB59952D8948A40C940080F80E59</vt:lpwstr>
  </property>
</Properties>
</file>
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06"/>
        <w:tblW w:w="107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7606"/>
      </w:tblGrid>
      <w:tr w:rsidR="00990383" w:rsidRPr="00D71E43" w14:paraId="4595CA27" w14:textId="77777777" w:rsidTr="004640B0">
        <w:trPr>
          <w:trHeight w:val="410"/>
        </w:trPr>
        <w:tc>
          <w:tcPr>
            <w:tcW w:w="107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E9357A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DATOS GENERALES</w:t>
            </w:r>
          </w:p>
        </w:tc>
      </w:tr>
      <w:tr w:rsidR="00990383" w:rsidRPr="00D71E43" w14:paraId="2827A531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1E790E0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Nombre del Semillero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51B6CB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S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emit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>e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c</w:t>
            </w:r>
          </w:p>
        </w:tc>
      </w:tr>
      <w:tr w:rsidR="00990383" w:rsidRPr="00D71E43" w14:paraId="0C759016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3F91F6C" w14:textId="77777777" w:rsidR="00990383" w:rsidRPr="00D71E4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Institución/ Facultad/</w:t>
            </w: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Programa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3724C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U Compensar / ingeniería / ingeniería de Telecomunicaciones</w:t>
            </w:r>
          </w:p>
          <w:p w14:paraId="798C0A56" w14:textId="77777777" w:rsidR="002E5EBF" w:rsidRPr="00D71E43" w:rsidRDefault="002E5EBF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C4ACD82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565CD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Entrega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F19BA" w14:textId="78D74434" w:rsidR="00990383" w:rsidRPr="00D71E4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831DFB">
              <w:rPr>
                <w:rFonts w:eastAsia="Times New Roman" w:cstheme="minorHAnsi"/>
                <w:color w:val="000000"/>
                <w:lang w:eastAsia="es-CO"/>
              </w:rPr>
              <w:t>Juan Galindo Joya</w:t>
            </w:r>
          </w:p>
        </w:tc>
      </w:tr>
      <w:tr w:rsidR="00990383" w:rsidRPr="00D71E43" w14:paraId="19E248F6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AE55E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recepción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E2BC8" w14:textId="3D54AC86" w:rsidR="0099038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Elkin Andres Ladino</w:t>
            </w:r>
          </w:p>
        </w:tc>
      </w:tr>
    </w:tbl>
    <w:p w14:paraId="1915CCC7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8519"/>
      </w:tblGrid>
      <w:tr w:rsidR="00990383" w:rsidRPr="00D71E43" w14:paraId="47AC2D62" w14:textId="77777777" w:rsidTr="004640B0">
        <w:trPr>
          <w:trHeight w:val="417"/>
        </w:trPr>
        <w:tc>
          <w:tcPr>
            <w:tcW w:w="106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45DA5BD" w14:textId="77777777" w:rsidR="00990383" w:rsidRPr="00DA6100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OBJETIVO DEL ACTA</w:t>
            </w:r>
          </w:p>
        </w:tc>
      </w:tr>
      <w:tr w:rsidR="00990383" w:rsidRPr="00D71E43" w14:paraId="54358EA1" w14:textId="77777777" w:rsidTr="005626CD">
        <w:trPr>
          <w:trHeight w:val="391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5EDD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Objetivo del Acta</w:t>
            </w:r>
          </w:p>
          <w:p w14:paraId="0291C712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D8EA3FB" w14:textId="143DF60F" w:rsidR="00990383" w:rsidRPr="00DA6100" w:rsidRDefault="005626CD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 xml:space="preserve">Evaluó de avance en semillero de investigación </w:t>
            </w:r>
          </w:p>
        </w:tc>
      </w:tr>
      <w:tr w:rsidR="00990383" w:rsidRPr="00D71E43" w14:paraId="0F6BD9E6" w14:textId="77777777" w:rsidTr="005626CD">
        <w:trPr>
          <w:trHeight w:val="454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9B0B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Descripción de la Entrega</w:t>
            </w:r>
          </w:p>
          <w:p w14:paraId="1021C5B2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AAA0930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682F7A3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00713D1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1342824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98C206D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4353" w:rsidRPr="00684353" w14:paraId="41FF45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A3EFC" w14:textId="77777777" w:rsidR="00684353" w:rsidRPr="00684353" w:rsidRDefault="00684353" w:rsidP="00684353">
                  <w:pPr>
                    <w:framePr w:hSpace="141" w:wrap="around" w:vAnchor="text" w:hAnchor="margin" w:xAlign="center" w:y="6"/>
                    <w:rPr>
                      <w:rFonts w:asciiTheme="majorHAnsi" w:hAnsiTheme="majorHAnsi" w:cs="Calibri"/>
                      <w:lang w:eastAsia="es-CO"/>
                    </w:rPr>
                  </w:pPr>
                </w:p>
              </w:tc>
            </w:tr>
          </w:tbl>
          <w:tbl>
            <w:tblPr>
              <w:tblpPr w:leftFromText="141" w:rightFromText="141" w:vertAnchor="text" w:tblpY="-78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9"/>
            </w:tblGrid>
            <w:tr w:rsidR="00C728DE" w:rsidRPr="00C728DE" w14:paraId="2E6A2247" w14:textId="77777777" w:rsidTr="00C728DE">
              <w:trPr>
                <w:trHeight w:val="117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98D766" w14:textId="77777777" w:rsidR="00C728DE" w:rsidRDefault="00C728DE" w:rsidP="00C728DE">
                  <w:pPr>
                    <w:jc w:val="both"/>
                    <w:rPr>
                      <w:rFonts w:asciiTheme="majorHAnsi" w:hAnsiTheme="majorHAnsi" w:cs="Calibri"/>
                      <w:lang w:eastAsia="es-CO"/>
                    </w:rPr>
                  </w:pPr>
                </w:p>
                <w:p w14:paraId="27B6E489" w14:textId="66C90E5D" w:rsidR="00C728DE" w:rsidRPr="00C728DE" w:rsidRDefault="00F06D1D" w:rsidP="00C728DE">
                  <w:pPr>
                    <w:jc w:val="both"/>
                    <w:rPr>
                      <w:rFonts w:asciiTheme="majorHAnsi" w:hAnsiTheme="majorHAnsi" w:cs="Calibri"/>
                      <w:lang w:eastAsia="es-CO"/>
                    </w:rPr>
                  </w:pPr>
                  <w:r w:rsidRPr="00F06D1D">
                    <w:rPr>
                      <w:rFonts w:asciiTheme="majorHAnsi" w:hAnsiTheme="majorHAnsi" w:cs="Calibri"/>
                      <w:lang w:eastAsia="es-CO"/>
                    </w:rPr>
                    <w:t>Se estructuró la metodología de investigación del proyecto mediante un enfoque dividido en fases de análisis, diseño y evaluación. Durante esta actividad se definieron procedimientos para el levantamiento de infraestructura actual, identificación de servicios críticos, diseño de topologías de red, simulación de escenarios operativos y validación de métricas de desempeño orientadas a garantizar continuidad y disponibilidad de los servicios institucionales.</w:t>
                  </w:r>
                </w:p>
              </w:tc>
            </w:tr>
          </w:tbl>
          <w:p w14:paraId="0FC4E402" w14:textId="2C538E75" w:rsidR="00684353" w:rsidRPr="00684353" w:rsidRDefault="00684353" w:rsidP="00684353">
            <w:pPr>
              <w:rPr>
                <w:rFonts w:asciiTheme="majorHAnsi" w:hAnsiTheme="majorHAnsi" w:cs="Calibri"/>
                <w:lang w:eastAsia="es-CO"/>
              </w:rPr>
            </w:pPr>
          </w:p>
        </w:tc>
      </w:tr>
      <w:tr w:rsidR="00990383" w:rsidRPr="00D71E43" w14:paraId="41B97609" w14:textId="77777777" w:rsidTr="005626CD">
        <w:trPr>
          <w:trHeight w:val="952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316B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Compromisos y Responsabilidades</w:t>
            </w:r>
            <w:r w:rsidRPr="00DA6100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</w:p>
          <w:p w14:paraId="20DBFD6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3294D007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8F7C78F" w14:textId="77777777" w:rsidR="00990383" w:rsidRPr="00684353" w:rsidRDefault="005626CD" w:rsidP="005626CD">
            <w:pPr>
              <w:spacing w:after="0" w:line="240" w:lineRule="auto"/>
              <w:rPr>
                <w:rFonts w:asciiTheme="majorHAnsi" w:eastAsia="Calibri" w:hAnsiTheme="majorHAnsi" w:cs="Calibri"/>
              </w:rPr>
            </w:pPr>
            <w:r w:rsidRPr="00684353">
              <w:rPr>
                <w:rFonts w:asciiTheme="majorHAnsi" w:eastAsia="Calibri" w:hAnsiTheme="majorHAnsi" w:cs="Calibri"/>
              </w:rPr>
              <w:t xml:space="preserve">Evaluar los diferentes proyectos para tomar una decisión frente al trabajo en clase.  </w:t>
            </w:r>
          </w:p>
          <w:p w14:paraId="11FD6933" w14:textId="1CBF1881" w:rsidR="005626CD" w:rsidRPr="00684353" w:rsidRDefault="005626CD" w:rsidP="005626CD">
            <w:pPr>
              <w:spacing w:after="0" w:line="240" w:lineRule="auto"/>
              <w:rPr>
                <w:rFonts w:asciiTheme="majorHAnsi" w:eastAsia="Times New Roman" w:hAnsiTheme="majorHAnsi" w:cstheme="minorHAnsi"/>
                <w:color w:val="000000"/>
                <w:lang w:eastAsia="es-CO"/>
              </w:rPr>
            </w:pPr>
          </w:p>
        </w:tc>
      </w:tr>
      <w:tr w:rsidR="00990383" w:rsidRPr="00D71E43" w14:paraId="5BDB94ED" w14:textId="77777777" w:rsidTr="004640B0">
        <w:trPr>
          <w:trHeight w:val="461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20D11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Constancia</w:t>
            </w:r>
          </w:p>
          <w:p w14:paraId="1AEBF7D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98F51C3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color w:val="000000"/>
                <w:lang w:eastAsia="es-CO"/>
              </w:rPr>
              <w:t>Las partes firman en señal de aceptación de lo consignado en la presente acta.</w:t>
            </w:r>
          </w:p>
          <w:p w14:paraId="3A409D3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11ED3B6A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2552"/>
        <w:gridCol w:w="2622"/>
        <w:gridCol w:w="2623"/>
      </w:tblGrid>
      <w:tr w:rsidR="00990383" w:rsidRPr="00D71E43" w14:paraId="72A70522" w14:textId="77777777" w:rsidTr="00990383">
        <w:trPr>
          <w:trHeight w:val="417"/>
        </w:trPr>
        <w:tc>
          <w:tcPr>
            <w:tcW w:w="1062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50D19E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FIRMAS</w:t>
            </w:r>
          </w:p>
        </w:tc>
      </w:tr>
      <w:tr w:rsidR="00990383" w:rsidRPr="00D71E43" w14:paraId="43C17C62" w14:textId="77777777" w:rsidTr="00990383">
        <w:trPr>
          <w:trHeight w:val="391"/>
        </w:trPr>
        <w:tc>
          <w:tcPr>
            <w:tcW w:w="537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CEA3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Entregado por</w:t>
            </w:r>
          </w:p>
        </w:tc>
        <w:tc>
          <w:tcPr>
            <w:tcW w:w="524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F329D18" w14:textId="77777777" w:rsidR="00990383" w:rsidRPr="0099038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Recibido por </w:t>
            </w:r>
          </w:p>
        </w:tc>
      </w:tr>
      <w:tr w:rsidR="00990383" w:rsidRPr="00D71E43" w14:paraId="76CB65CB" w14:textId="77777777" w:rsidTr="00825020">
        <w:trPr>
          <w:trHeight w:val="454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D8D32" w14:textId="4DD2B8E6" w:rsidR="00990383" w:rsidRP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  <w:r w:rsidR="005626CD">
              <w:rPr>
                <w:rFonts w:eastAsia="Times New Roman" w:cstheme="minorHAnsi"/>
                <w:color w:val="000000"/>
                <w:lang w:eastAsia="es-CO"/>
              </w:rPr>
              <w:t>Juan Galindo</w:t>
            </w: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EAFF4" w14:textId="3B966E89" w:rsidR="00990383" w:rsidRPr="00990383" w:rsidRDefault="00990383" w:rsidP="005626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Firma: </w:t>
            </w:r>
            <w:r w:rsidR="005626CD">
              <w:rPr>
                <w:noProof/>
              </w:rPr>
              <w:drawing>
                <wp:inline distT="0" distB="0" distL="0" distR="0" wp14:anchorId="151B5FEE" wp14:editId="563BDEFD">
                  <wp:extent cx="742543" cy="291465"/>
                  <wp:effectExtent l="0" t="0" r="0" b="0"/>
                  <wp:docPr id="459" name="Picture 4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Picture 45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54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noWrap/>
            <w:vAlign w:val="bottom"/>
            <w:hideMark/>
          </w:tcPr>
          <w:p w14:paraId="00A0CFA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 Nombre</w:t>
            </w:r>
          </w:p>
          <w:p w14:paraId="3449F88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CF3C5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D4B966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7D61B7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E77F77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11C1A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33F4A8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E1B30F4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31C98D" w14:textId="77777777" w:rsidR="00990383" w:rsidRPr="00990383" w:rsidRDefault="00990383" w:rsidP="008031F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D71E43">
              <w:rPr>
                <w:rFonts w:eastAsia="Times New Roman" w:cstheme="minorHAnsi"/>
                <w:color w:val="000000"/>
                <w:lang w:eastAsia="es-CO"/>
              </w:rPr>
              <w:t> </w:t>
            </w:r>
          </w:p>
        </w:tc>
        <w:tc>
          <w:tcPr>
            <w:tcW w:w="2623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vAlign w:val="bottom"/>
          </w:tcPr>
          <w:p w14:paraId="550DCF95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</w:t>
            </w:r>
          </w:p>
          <w:p w14:paraId="0DE16B2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BD8CA2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6D108B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7C487C0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3CAAB5B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11C65F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97FF558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CF3F130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578651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5B8F7F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D044B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AB2A6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  <w:hideMark/>
          </w:tcPr>
          <w:p w14:paraId="42545875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8D2454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7B66F71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E38B1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A1B65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16DD11D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A02C7C4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EEF47C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DEF3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F9893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31FD400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5B8F2E47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84A07D0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1DCBC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DF5A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6EE6144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0BA5F238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487F6557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A9C9D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71C29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10024A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vAlign w:val="bottom"/>
          </w:tcPr>
          <w:p w14:paraId="5D8B6A71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5A5F90D9" w14:textId="77777777" w:rsidR="00C478F8" w:rsidRDefault="00C478F8"/>
    <w:sectPr w:rsidR="00C478F8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754C4" w14:textId="77777777" w:rsidR="00CC4D32" w:rsidRDefault="00CC4D32" w:rsidP="00712171">
      <w:pPr>
        <w:spacing w:after="0" w:line="240" w:lineRule="auto"/>
      </w:pPr>
      <w:r>
        <w:separator/>
      </w:r>
    </w:p>
  </w:endnote>
  <w:endnote w:type="continuationSeparator" w:id="0">
    <w:p w14:paraId="0B92A545" w14:textId="77777777" w:rsidR="00CC4D32" w:rsidRDefault="00CC4D32" w:rsidP="00712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0E7B7" w14:textId="77777777" w:rsidR="00CC4D32" w:rsidRDefault="00CC4D32" w:rsidP="00712171">
      <w:pPr>
        <w:spacing w:after="0" w:line="240" w:lineRule="auto"/>
      </w:pPr>
      <w:r>
        <w:separator/>
      </w:r>
    </w:p>
  </w:footnote>
  <w:footnote w:type="continuationSeparator" w:id="0">
    <w:p w14:paraId="15C7EFA6" w14:textId="77777777" w:rsidR="00CC4D32" w:rsidRDefault="00CC4D32" w:rsidP="00712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92"/>
      <w:gridCol w:w="2940"/>
      <w:gridCol w:w="2552"/>
      <w:gridCol w:w="2532"/>
    </w:tblGrid>
    <w:tr w:rsidR="00712171" w:rsidRPr="00D86109" w14:paraId="1DFF2E1C" w14:textId="77777777" w:rsidTr="004640B0">
      <w:trPr>
        <w:trHeight w:val="708"/>
        <w:jc w:val="center"/>
      </w:trPr>
      <w:tc>
        <w:tcPr>
          <w:tcW w:w="2892" w:type="dxa"/>
          <w:vMerge w:val="restart"/>
          <w:vAlign w:val="center"/>
        </w:tcPr>
        <w:p w14:paraId="731B0380" w14:textId="77777777" w:rsidR="00712171" w:rsidRPr="00D86109" w:rsidRDefault="00712171" w:rsidP="00712171">
          <w:pPr>
            <w:pStyle w:val="Encabezado"/>
            <w:ind w:left="38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DD352D1" wp14:editId="7F1CDF6F">
                <wp:extent cx="1581150" cy="878417"/>
                <wp:effectExtent l="0" t="0" r="0" b="0"/>
                <wp:docPr id="52510405" name="Imagen 2" descr="VI Encuentro de la Red de Programas de Ingeniería Industrial Nodo Centro -  Escuela Colombiana de Ingeniería Julio Garavi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VI Encuentro de la Red de Programas de Ingeniería Industrial Nodo Centro -  Escuela Colombiana de Ingeniería Julio Garavi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3353" cy="8851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24" w:type="dxa"/>
          <w:gridSpan w:val="3"/>
          <w:vAlign w:val="center"/>
        </w:tcPr>
        <w:p w14:paraId="6E6235F7" w14:textId="77777777" w:rsidR="00990383" w:rsidRDefault="00990383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FORMATO </w:t>
          </w:r>
        </w:p>
        <w:p w14:paraId="48BD374C" w14:textId="77777777" w:rsidR="00712171" w:rsidRPr="00D86109" w:rsidRDefault="00712171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ACTA DE ENTREGA SEMILLERO </w:t>
          </w:r>
        </w:p>
      </w:tc>
    </w:tr>
    <w:tr w:rsidR="00712171" w:rsidRPr="00D86109" w14:paraId="1A219A75" w14:textId="77777777" w:rsidTr="004640B0">
      <w:trPr>
        <w:trHeight w:val="532"/>
        <w:jc w:val="center"/>
      </w:trPr>
      <w:tc>
        <w:tcPr>
          <w:tcW w:w="2892" w:type="dxa"/>
          <w:vMerge/>
        </w:tcPr>
        <w:p w14:paraId="6198B74B" w14:textId="77777777" w:rsidR="00712171" w:rsidRPr="00D86109" w:rsidRDefault="00712171" w:rsidP="00712171">
          <w:pPr>
            <w:pStyle w:val="Encabezado"/>
            <w:ind w:left="38"/>
            <w:rPr>
              <w:rFonts w:ascii="Calibri" w:hAnsi="Calibri" w:cs="Calibri"/>
              <w:noProof/>
              <w:sz w:val="22"/>
              <w:szCs w:val="22"/>
            </w:rPr>
          </w:pPr>
        </w:p>
      </w:tc>
      <w:tc>
        <w:tcPr>
          <w:tcW w:w="2940" w:type="dxa"/>
          <w:vAlign w:val="center"/>
        </w:tcPr>
        <w:p w14:paraId="3ABCB142" w14:textId="1C861CF8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NUMERO DE ACTA: </w:t>
          </w:r>
          <w:r w:rsidR="00831DFB">
            <w:rPr>
              <w:rFonts w:ascii="Calibri" w:hAnsi="Calibri" w:cs="Calibri"/>
            </w:rPr>
            <w:t>0</w:t>
          </w:r>
          <w:r w:rsidR="00F06D1D">
            <w:rPr>
              <w:rFonts w:ascii="Calibri" w:hAnsi="Calibri" w:cs="Calibri"/>
            </w:rPr>
            <w:t>6</w:t>
          </w:r>
        </w:p>
      </w:tc>
      <w:tc>
        <w:tcPr>
          <w:tcW w:w="2552" w:type="dxa"/>
          <w:vAlign w:val="center"/>
        </w:tcPr>
        <w:p w14:paraId="73E8F1DD" w14:textId="3FB440D5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FECHA: </w:t>
          </w:r>
          <w:r w:rsidR="00F06D1D">
            <w:rPr>
              <w:rFonts w:ascii="Calibri" w:hAnsi="Calibri" w:cs="Calibri"/>
            </w:rPr>
            <w:t>10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0</w:t>
          </w:r>
          <w:r w:rsidR="00C728DE">
            <w:rPr>
              <w:rFonts w:ascii="Calibri" w:hAnsi="Calibri" w:cs="Calibri"/>
            </w:rPr>
            <w:t>4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2026</w:t>
          </w:r>
        </w:p>
      </w:tc>
      <w:tc>
        <w:tcPr>
          <w:tcW w:w="2532" w:type="dxa"/>
          <w:vAlign w:val="center"/>
        </w:tcPr>
        <w:p w14:paraId="4A9390AA" w14:textId="77777777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 w:rsidRPr="00D86109">
            <w:rPr>
              <w:rFonts w:ascii="Calibri" w:hAnsi="Calibri" w:cs="Calibri"/>
            </w:rPr>
            <w:t xml:space="preserve">PÁGINA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PAGE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  <w:r w:rsidRPr="00D86109">
            <w:rPr>
              <w:rFonts w:ascii="Calibri" w:hAnsi="Calibri" w:cs="Calibri"/>
            </w:rPr>
            <w:t xml:space="preserve"> DE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NUMPAGES 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</w:p>
      </w:tc>
    </w:tr>
  </w:tbl>
  <w:p w14:paraId="162F4609" w14:textId="77777777" w:rsidR="00712171" w:rsidRPr="00712171" w:rsidRDefault="00712171" w:rsidP="007121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37FDD"/>
    <w:multiLevelType w:val="multilevel"/>
    <w:tmpl w:val="3D7C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93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FB"/>
    <w:rsid w:val="001E44C4"/>
    <w:rsid w:val="00232754"/>
    <w:rsid w:val="0026796B"/>
    <w:rsid w:val="00270748"/>
    <w:rsid w:val="002B2941"/>
    <w:rsid w:val="002E5EBF"/>
    <w:rsid w:val="00352506"/>
    <w:rsid w:val="0036054A"/>
    <w:rsid w:val="00363EF3"/>
    <w:rsid w:val="00423642"/>
    <w:rsid w:val="00491349"/>
    <w:rsid w:val="005626CD"/>
    <w:rsid w:val="005670C7"/>
    <w:rsid w:val="005B7CED"/>
    <w:rsid w:val="00684353"/>
    <w:rsid w:val="00712171"/>
    <w:rsid w:val="00831DFB"/>
    <w:rsid w:val="0097785C"/>
    <w:rsid w:val="00990383"/>
    <w:rsid w:val="00B90C43"/>
    <w:rsid w:val="00C478F8"/>
    <w:rsid w:val="00C728DE"/>
    <w:rsid w:val="00CA64BD"/>
    <w:rsid w:val="00CC4D32"/>
    <w:rsid w:val="00E11C23"/>
    <w:rsid w:val="00E92E88"/>
    <w:rsid w:val="00F0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E6E310"/>
  <w15:chartTrackingRefBased/>
  <w15:docId w15:val="{6035A867-A5EC-4691-A01D-F8DA93EA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71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1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1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1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1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1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71217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171"/>
    <w:rPr>
      <w:kern w:val="0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2E5EBF"/>
    <w:rPr>
      <w:color w:val="808080"/>
    </w:rPr>
  </w:style>
  <w:style w:type="paragraph" w:styleId="Sinespaciado">
    <w:name w:val="No Spacing"/>
    <w:uiPriority w:val="1"/>
    <w:qFormat/>
    <w:rsid w:val="00352506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ag_\OneDrive%20-%20UCompensar\UNIVERSIDAD%20COMPENSAR\SEMESTRE%209\SEMILLERO\1%20y%202%20Formato%20de%20Ac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9729a3-8514-401c-83d8-1dce3d6478a4">
      <Terms xmlns="http://schemas.microsoft.com/office/infopath/2007/PartnerControls"/>
    </lcf76f155ced4ddcb4097134ff3c332f>
    <TaxCatchAll xmlns="5db0c67f-6871-4e46-bda4-0964ea321e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66CB59952D8948A40C940080F80E59" ma:contentTypeVersion="11" ma:contentTypeDescription="Crear nuevo documento." ma:contentTypeScope="" ma:versionID="89944bc0da53e371f4efda2e38207c3f">
  <xsd:schema xmlns:xsd="http://www.w3.org/2001/XMLSchema" xmlns:xs="http://www.w3.org/2001/XMLSchema" xmlns:p="http://schemas.microsoft.com/office/2006/metadata/properties" xmlns:ns2="859729a3-8514-401c-83d8-1dce3d6478a4" xmlns:ns3="5db0c67f-6871-4e46-bda4-0964ea321edd" targetNamespace="http://schemas.microsoft.com/office/2006/metadata/properties" ma:root="true" ma:fieldsID="8acf9de6958297e498315b67c868f0be" ns2:_="" ns3:_="">
    <xsd:import namespace="859729a3-8514-401c-83d8-1dce3d6478a4"/>
    <xsd:import namespace="5db0c67f-6871-4e46-bda4-0964ea321e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729a3-8514-401c-83d8-1dce3d647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d21979f-4ff3-4765-882b-31f71102b2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0c67f-6871-4e46-bda4-0964ea321ed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ccae517-3687-4765-9d63-571dc728a9e6}" ma:internalName="TaxCatchAll" ma:showField="CatchAllData" ma:web="5db0c67f-6871-4e46-bda4-0964ea321e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025098-97FD-4837-93C4-3D318E051BED}">
  <ds:schemaRefs>
    <ds:schemaRef ds:uri="http://schemas.microsoft.com/office/2006/metadata/properties"/>
    <ds:schemaRef ds:uri="http://schemas.microsoft.com/office/infopath/2007/PartnerControls"/>
    <ds:schemaRef ds:uri="859729a3-8514-401c-83d8-1dce3d6478a4"/>
    <ds:schemaRef ds:uri="5db0c67f-6871-4e46-bda4-0964ea321edd"/>
  </ds:schemaRefs>
</ds:datastoreItem>
</file>

<file path=customXml/itemProps2.xml><?xml version="1.0" encoding="utf-8"?>
<ds:datastoreItem xmlns:ds="http://schemas.openxmlformats.org/officeDocument/2006/customXml" ds:itemID="{A7524E18-5F3F-4A21-A34E-D24D660040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B3272D-E19E-4638-AAB7-79687D89E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9729a3-8514-401c-83d8-1dce3d6478a4"/>
    <ds:schemaRef ds:uri="5db0c67f-6871-4e46-bda4-0964ea321e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 y 2 Formato de Acta</Template>
  <TotalTime>2</TotalTime>
  <Pages>1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Galindo Joya</dc:creator>
  <cp:keywords/>
  <dc:description/>
  <cp:lastModifiedBy>Juan Melquicedet Galindo Joya</cp:lastModifiedBy>
  <cp:revision>2</cp:revision>
  <cp:lastPrinted>2026-05-18T21:38:00Z</cp:lastPrinted>
  <dcterms:created xsi:type="dcterms:W3CDTF">2026-05-18T21:40:00Z</dcterms:created>
  <dcterms:modified xsi:type="dcterms:W3CDTF">2026-05-18T21:40:00Z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0x0101002466CB59952D8948A40C940080F80E59</vt:lpwstr>
  </property>
</Properties>
</file>